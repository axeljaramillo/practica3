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CF214D" w14:textId="77777777" w:rsidR="00102832" w:rsidRDefault="00102832" w:rsidP="00877C5A">
      <w:pPr>
        <w:jc w:val="center"/>
      </w:pPr>
    </w:p>
    <w:p w14:paraId="373D6AEE" w14:textId="77777777" w:rsidR="00877C5A" w:rsidRDefault="00877C5A" w:rsidP="00877C5A">
      <w:pPr>
        <w:jc w:val="center"/>
        <w:rPr>
          <w:b/>
          <w:bCs/>
        </w:rPr>
      </w:pPr>
      <w:r>
        <w:fldChar w:fldCharType="begin"/>
      </w:r>
      <w:r>
        <w:instrText xml:space="preserve"> INCLUDEPICTURE "https://upload.wikimedia.org/wikipedia/commons/d/db/Logo_ITESO_normal.jpg"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38B39E5" wp14:editId="15D4055C">
            <wp:extent cx="2714860" cy="4711700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620" cy="473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A3BEBC6" w14:textId="77777777" w:rsidR="00877C5A" w:rsidRPr="00877C5A" w:rsidRDefault="00877C5A" w:rsidP="00877C5A">
      <w:pPr>
        <w:jc w:val="center"/>
        <w:rPr>
          <w:b/>
          <w:bCs/>
        </w:rPr>
      </w:pPr>
    </w:p>
    <w:p w14:paraId="77D0F76C" w14:textId="2489B939" w:rsidR="00877C5A" w:rsidRPr="00DD4A03" w:rsidRDefault="000B3DBD" w:rsidP="00DD4A03">
      <w:pPr>
        <w:pStyle w:val="Heading1"/>
        <w:jc w:val="center"/>
        <w:rPr>
          <w:rFonts w:ascii="Helvetica" w:hAnsi="Helvetica"/>
        </w:rPr>
      </w:pPr>
      <w:r>
        <w:rPr>
          <w:rFonts w:ascii="Helvetica" w:hAnsi="Helvetica"/>
        </w:rPr>
        <w:t>WEB DEVELOPMENT</w:t>
      </w:r>
    </w:p>
    <w:p w14:paraId="5F977DCE" w14:textId="23226DED" w:rsidR="00877C5A" w:rsidRPr="00DD4A03" w:rsidRDefault="00AA1A03" w:rsidP="00DD4A03">
      <w:pPr>
        <w:pStyle w:val="NoSpacing"/>
        <w:jc w:val="center"/>
        <w:rPr>
          <w:color w:val="2F5496" w:themeColor="accent1" w:themeShade="BF"/>
        </w:rPr>
      </w:pPr>
      <w:r w:rsidRPr="00DD4A03">
        <w:rPr>
          <w:color w:val="2F5496" w:themeColor="accent1" w:themeShade="BF"/>
        </w:rPr>
        <w:t>P</w:t>
      </w:r>
      <w:r w:rsidR="000B3DBD">
        <w:rPr>
          <w:color w:val="2F5496" w:themeColor="accent1" w:themeShade="BF"/>
        </w:rPr>
        <w:t>r</w:t>
      </w:r>
      <w:r w:rsidRPr="00DD4A03">
        <w:rPr>
          <w:color w:val="2F5496" w:themeColor="accent1" w:themeShade="BF"/>
        </w:rPr>
        <w:t xml:space="preserve">áctica </w:t>
      </w:r>
      <w:r w:rsidR="00C36B55" w:rsidRPr="00DD4A03">
        <w:rPr>
          <w:color w:val="2F5496" w:themeColor="accent1" w:themeShade="BF"/>
        </w:rPr>
        <w:t>3</w:t>
      </w:r>
    </w:p>
    <w:p w14:paraId="51C23B4D" w14:textId="77777777" w:rsidR="00877C5A" w:rsidRDefault="00877C5A" w:rsidP="00DD4A03">
      <w:pPr>
        <w:pStyle w:val="Heading1"/>
      </w:pPr>
    </w:p>
    <w:p w14:paraId="2369CF4B" w14:textId="77777777" w:rsidR="00877C5A" w:rsidRDefault="00877C5A" w:rsidP="00877C5A">
      <w:pPr>
        <w:jc w:val="center"/>
        <w:rPr>
          <w:b/>
          <w:bCs/>
        </w:rPr>
      </w:pPr>
    </w:p>
    <w:p w14:paraId="2D422D50" w14:textId="77777777" w:rsidR="00877C5A" w:rsidRDefault="00877C5A" w:rsidP="00877C5A">
      <w:pPr>
        <w:jc w:val="center"/>
        <w:rPr>
          <w:b/>
          <w:bCs/>
        </w:rPr>
      </w:pPr>
    </w:p>
    <w:p w14:paraId="5ED13153" w14:textId="77777777" w:rsidR="00877C5A" w:rsidRDefault="00877C5A" w:rsidP="00877C5A">
      <w:pPr>
        <w:jc w:val="center"/>
        <w:rPr>
          <w:b/>
          <w:bCs/>
        </w:rPr>
      </w:pPr>
    </w:p>
    <w:p w14:paraId="1A5E2023" w14:textId="77777777" w:rsidR="00877C5A" w:rsidRDefault="00877C5A" w:rsidP="00877C5A">
      <w:pPr>
        <w:jc w:val="center"/>
        <w:rPr>
          <w:b/>
          <w:bCs/>
        </w:rPr>
      </w:pPr>
    </w:p>
    <w:p w14:paraId="7A1A4900" w14:textId="77777777" w:rsidR="000B3DBD" w:rsidRDefault="000B3DBD" w:rsidP="00877C5A">
      <w:pPr>
        <w:jc w:val="center"/>
        <w:rPr>
          <w:b/>
          <w:bCs/>
        </w:rPr>
      </w:pPr>
    </w:p>
    <w:p w14:paraId="23FD3BC9" w14:textId="77777777" w:rsidR="000B3DBD" w:rsidRDefault="000B3DBD" w:rsidP="00877C5A">
      <w:pPr>
        <w:jc w:val="center"/>
        <w:rPr>
          <w:b/>
          <w:bCs/>
        </w:rPr>
      </w:pPr>
    </w:p>
    <w:p w14:paraId="2803902B" w14:textId="77777777" w:rsidR="00C24B17" w:rsidRDefault="00C24B17" w:rsidP="00877C5A">
      <w:pPr>
        <w:jc w:val="center"/>
        <w:rPr>
          <w:b/>
          <w:bCs/>
        </w:rPr>
      </w:pPr>
    </w:p>
    <w:p w14:paraId="2BBE96F7" w14:textId="77777777" w:rsidR="00C24B17" w:rsidRDefault="00C24B17" w:rsidP="00877C5A">
      <w:pPr>
        <w:jc w:val="center"/>
        <w:rPr>
          <w:b/>
          <w:bCs/>
        </w:rPr>
      </w:pPr>
    </w:p>
    <w:p w14:paraId="49B2574C" w14:textId="77777777" w:rsidR="00877C5A" w:rsidRDefault="00767B7F" w:rsidP="00DD4A03">
      <w:pPr>
        <w:pStyle w:val="Heading1"/>
      </w:pPr>
      <w:r>
        <w:lastRenderedPageBreak/>
        <w:t>Introducción</w:t>
      </w:r>
    </w:p>
    <w:p w14:paraId="59CBE915" w14:textId="0F424F60" w:rsidR="0021075A" w:rsidRDefault="000B3DBD" w:rsidP="0021075A">
      <w:pPr>
        <w:pStyle w:val="NoSpacing"/>
      </w:pPr>
      <w:r>
        <w:t>PRUEBAS DE LOS HTTPS:</w:t>
      </w:r>
    </w:p>
    <w:p w14:paraId="152854E9" w14:textId="5661359E" w:rsidR="000B3DBD" w:rsidRDefault="000B3DBD" w:rsidP="0021075A">
      <w:pPr>
        <w:pStyle w:val="NoSpacing"/>
      </w:pPr>
      <w:r>
        <w:t>CREAR ORDEN</w:t>
      </w:r>
    </w:p>
    <w:p w14:paraId="03A3AED9" w14:textId="77777777" w:rsidR="000B3DBD" w:rsidRDefault="000B3DBD" w:rsidP="0021075A">
      <w:pPr>
        <w:pStyle w:val="NoSpacing"/>
      </w:pPr>
      <w:r>
        <w:rPr>
          <w:noProof/>
        </w:rPr>
        <w:drawing>
          <wp:inline distT="0" distB="0" distL="0" distR="0" wp14:anchorId="57FF5022" wp14:editId="002B3D1C">
            <wp:extent cx="5612130" cy="3116580"/>
            <wp:effectExtent l="0" t="0" r="1270" b="0"/>
            <wp:docPr id="208553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35858" name="Picture 20855358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B6A6" w14:textId="44056971" w:rsidR="000B3DBD" w:rsidRDefault="000B3DBD" w:rsidP="0021075A">
      <w:pPr>
        <w:pStyle w:val="NoSpacing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user</w:t>
      </w:r>
      <w:proofErr w:type="spellEnd"/>
    </w:p>
    <w:p w14:paraId="284EF1BC" w14:textId="7350F3BE" w:rsidR="000B3DBD" w:rsidRDefault="000B3DBD" w:rsidP="0021075A">
      <w:pPr>
        <w:pStyle w:val="NoSpacing"/>
      </w:pPr>
      <w:r>
        <w:rPr>
          <w:noProof/>
        </w:rPr>
        <w:drawing>
          <wp:inline distT="0" distB="0" distL="0" distR="0" wp14:anchorId="19B517C5" wp14:editId="3D159613">
            <wp:extent cx="5612130" cy="1530350"/>
            <wp:effectExtent l="0" t="0" r="1270" b="6350"/>
            <wp:docPr id="4922630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63096" name="Picture 4922630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028F" w14:textId="7C51A63E" w:rsidR="000B3DBD" w:rsidRPr="000B3DBD" w:rsidRDefault="000B3DBD" w:rsidP="0021075A">
      <w:pPr>
        <w:pStyle w:val="NoSpacing"/>
        <w:rPr>
          <w:lang w:val="en-US"/>
        </w:rPr>
      </w:pPr>
      <w:r w:rsidRPr="000B3DBD">
        <w:rPr>
          <w:lang w:val="en-US"/>
        </w:rPr>
        <w:t>Login user and provides the to</w:t>
      </w:r>
      <w:r>
        <w:rPr>
          <w:lang w:val="en-US"/>
        </w:rPr>
        <w:t>ken</w:t>
      </w:r>
    </w:p>
    <w:p w14:paraId="7EB9A8BC" w14:textId="309D2D67" w:rsidR="00F62F77" w:rsidRDefault="000B3DBD" w:rsidP="008D1F73">
      <w:pPr>
        <w:tabs>
          <w:tab w:val="left" w:pos="6667"/>
        </w:tabs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8E386FC" wp14:editId="247BD135">
            <wp:extent cx="5612130" cy="970915"/>
            <wp:effectExtent l="0" t="0" r="1270" b="0"/>
            <wp:docPr id="7637845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84505" name="Picture 7637845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A3FA" w14:textId="77777777" w:rsidR="000B3DBD" w:rsidRDefault="000B3DBD" w:rsidP="008D1F73">
      <w:pPr>
        <w:tabs>
          <w:tab w:val="left" w:pos="6667"/>
        </w:tabs>
        <w:rPr>
          <w:lang w:val="es-ES"/>
        </w:rPr>
      </w:pPr>
    </w:p>
    <w:p w14:paraId="7C0FAD5D" w14:textId="77777777" w:rsidR="000B3DBD" w:rsidRDefault="000B3DBD" w:rsidP="008D1F73">
      <w:pPr>
        <w:tabs>
          <w:tab w:val="left" w:pos="6667"/>
        </w:tabs>
        <w:rPr>
          <w:lang w:val="es-ES"/>
        </w:rPr>
      </w:pPr>
    </w:p>
    <w:p w14:paraId="00F369DE" w14:textId="77777777" w:rsidR="000B3DBD" w:rsidRDefault="000B3DBD" w:rsidP="008D1F73">
      <w:pPr>
        <w:tabs>
          <w:tab w:val="left" w:pos="6667"/>
        </w:tabs>
        <w:rPr>
          <w:lang w:val="es-ES"/>
        </w:rPr>
      </w:pPr>
    </w:p>
    <w:p w14:paraId="7C7A0540" w14:textId="77777777" w:rsidR="000B3DBD" w:rsidRDefault="000B3DBD" w:rsidP="008D1F73">
      <w:pPr>
        <w:tabs>
          <w:tab w:val="left" w:pos="6667"/>
        </w:tabs>
        <w:rPr>
          <w:lang w:val="es-ES"/>
        </w:rPr>
      </w:pPr>
    </w:p>
    <w:p w14:paraId="14435271" w14:textId="77777777" w:rsidR="000B3DBD" w:rsidRPr="000B3DBD" w:rsidRDefault="000B3DBD" w:rsidP="000B3DB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 w:eastAsia="en-US"/>
        </w:rPr>
      </w:pPr>
      <w:r w:rsidRPr="000B3DBD">
        <w:rPr>
          <w:rFonts w:ascii="Menlo" w:hAnsi="Menlo" w:cs="Menlo"/>
          <w:color w:val="6A9955"/>
          <w:sz w:val="18"/>
          <w:szCs w:val="18"/>
          <w:lang w:val="en-US"/>
        </w:rPr>
        <w:t>### Get All Users (Authenticated User)</w:t>
      </w:r>
    </w:p>
    <w:p w14:paraId="75BE79B6" w14:textId="77777777" w:rsidR="000B3DBD" w:rsidRPr="000B3DBD" w:rsidRDefault="000B3DBD" w:rsidP="000B3DB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B3DBD">
        <w:rPr>
          <w:rFonts w:ascii="Menlo" w:hAnsi="Menlo" w:cs="Menlo"/>
          <w:color w:val="C586C0"/>
          <w:sz w:val="18"/>
          <w:szCs w:val="18"/>
          <w:lang w:val="en-US"/>
        </w:rPr>
        <w:t>GET</w:t>
      </w:r>
      <w:r w:rsidRPr="000B3DBD">
        <w:rPr>
          <w:rFonts w:ascii="Menlo" w:hAnsi="Menlo" w:cs="Menlo"/>
          <w:color w:val="CCCCCC"/>
          <w:sz w:val="18"/>
          <w:szCs w:val="18"/>
          <w:lang w:val="en-US"/>
        </w:rPr>
        <w:t xml:space="preserve"> http://localhost:4000/api/users</w:t>
      </w:r>
    </w:p>
    <w:p w14:paraId="275031F5" w14:textId="77777777" w:rsidR="000B3DBD" w:rsidRPr="000B3DBD" w:rsidRDefault="000B3DBD" w:rsidP="000B3DB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B3DBD">
        <w:rPr>
          <w:rFonts w:ascii="Menlo" w:hAnsi="Menlo" w:cs="Menlo"/>
          <w:color w:val="569CD6"/>
          <w:sz w:val="18"/>
          <w:szCs w:val="18"/>
          <w:lang w:val="en-US"/>
        </w:rPr>
        <w:t>Authorization:</w:t>
      </w:r>
      <w:r w:rsidRPr="000B3DB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B3DBD">
        <w:rPr>
          <w:rFonts w:ascii="Menlo" w:hAnsi="Menlo" w:cs="Menlo"/>
          <w:color w:val="CE9178"/>
          <w:sz w:val="18"/>
          <w:szCs w:val="18"/>
          <w:lang w:val="en-US"/>
        </w:rPr>
        <w:t>Bearer eyJhbGciOiJIUzI1NiIsInR5cCI6IkpXVCJ9.eyJ1c2VySWQiOiI2ODEwNWUxNTMxYjViOTdjZmY3MDVmN2YiLCJpYXQiOjE3NDU5MDQzNzcsImV4cCI6MTc0NTkwNDY3N30.0P8NvcxaK8qRooGSor9LeTtG58LhnGgs7qKV_EpqKCM</w:t>
      </w:r>
    </w:p>
    <w:p w14:paraId="4A993AA0" w14:textId="77777777" w:rsidR="000B3DBD" w:rsidRPr="000B3DBD" w:rsidRDefault="000B3DBD" w:rsidP="000B3DB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75F348FD" w14:textId="77777777" w:rsidR="000B3DBD" w:rsidRDefault="000B3DBD" w:rsidP="008D1F73">
      <w:pPr>
        <w:tabs>
          <w:tab w:val="left" w:pos="6667"/>
        </w:tabs>
        <w:rPr>
          <w:lang w:val="en-US"/>
        </w:rPr>
      </w:pPr>
    </w:p>
    <w:p w14:paraId="7BE7CF29" w14:textId="77777777" w:rsidR="000B3DBD" w:rsidRDefault="000B3DBD" w:rsidP="008D1F73">
      <w:pPr>
        <w:tabs>
          <w:tab w:val="left" w:pos="6667"/>
        </w:tabs>
        <w:rPr>
          <w:lang w:val="en-US"/>
        </w:rPr>
      </w:pPr>
    </w:p>
    <w:p w14:paraId="252F7614" w14:textId="77777777" w:rsidR="000B3DBD" w:rsidRDefault="000B3DBD" w:rsidP="008D1F73">
      <w:pPr>
        <w:tabs>
          <w:tab w:val="left" w:pos="6667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49EBD7" wp14:editId="52D730E6">
            <wp:extent cx="5612130" cy="5815330"/>
            <wp:effectExtent l="0" t="0" r="1270" b="1270"/>
            <wp:docPr id="18054422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42284" name="Picture 18054422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9560" w14:textId="77777777" w:rsidR="000B3DBD" w:rsidRDefault="000B3DBD" w:rsidP="008D1F73">
      <w:pPr>
        <w:tabs>
          <w:tab w:val="left" w:pos="6667"/>
        </w:tabs>
        <w:rPr>
          <w:lang w:val="en-US"/>
        </w:rPr>
      </w:pPr>
    </w:p>
    <w:p w14:paraId="682D4375" w14:textId="77777777" w:rsidR="000B3DBD" w:rsidRDefault="000B3DBD" w:rsidP="008D1F73">
      <w:pPr>
        <w:tabs>
          <w:tab w:val="left" w:pos="6667"/>
        </w:tabs>
        <w:rPr>
          <w:lang w:val="en-US"/>
        </w:rPr>
      </w:pPr>
    </w:p>
    <w:p w14:paraId="2FC09C51" w14:textId="77777777" w:rsidR="000B3DBD" w:rsidRDefault="000B3DBD" w:rsidP="008D1F73">
      <w:pPr>
        <w:tabs>
          <w:tab w:val="left" w:pos="6667"/>
        </w:tabs>
        <w:rPr>
          <w:lang w:val="en-US"/>
        </w:rPr>
      </w:pPr>
    </w:p>
    <w:p w14:paraId="3B7BE5C4" w14:textId="77777777" w:rsidR="000B3DBD" w:rsidRDefault="000B3DBD" w:rsidP="008D1F73">
      <w:pPr>
        <w:tabs>
          <w:tab w:val="left" w:pos="6667"/>
        </w:tabs>
        <w:rPr>
          <w:lang w:val="en-US"/>
        </w:rPr>
      </w:pPr>
    </w:p>
    <w:p w14:paraId="113B3845" w14:textId="77777777" w:rsidR="000B3DBD" w:rsidRPr="000B3DBD" w:rsidRDefault="000B3DBD" w:rsidP="000B3DB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 w:eastAsia="en-US"/>
        </w:rPr>
      </w:pPr>
      <w:r w:rsidRPr="000B3DBD">
        <w:rPr>
          <w:rFonts w:ascii="Menlo" w:hAnsi="Menlo" w:cs="Menlo"/>
          <w:color w:val="6A9955"/>
          <w:sz w:val="18"/>
          <w:szCs w:val="18"/>
          <w:lang w:val="en-US"/>
        </w:rPr>
        <w:lastRenderedPageBreak/>
        <w:t>### Get User by ID</w:t>
      </w:r>
    </w:p>
    <w:p w14:paraId="27EA5CA0" w14:textId="77777777" w:rsidR="000B3DBD" w:rsidRPr="000B3DBD" w:rsidRDefault="000B3DBD" w:rsidP="000B3DB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B3DBD">
        <w:rPr>
          <w:rFonts w:ascii="Menlo" w:hAnsi="Menlo" w:cs="Menlo"/>
          <w:color w:val="C586C0"/>
          <w:sz w:val="18"/>
          <w:szCs w:val="18"/>
          <w:lang w:val="en-US"/>
        </w:rPr>
        <w:t>GET</w:t>
      </w:r>
      <w:r w:rsidRPr="000B3DBD">
        <w:rPr>
          <w:rFonts w:ascii="Menlo" w:hAnsi="Menlo" w:cs="Menlo"/>
          <w:color w:val="CCCCCC"/>
          <w:sz w:val="18"/>
          <w:szCs w:val="18"/>
          <w:lang w:val="en-US"/>
        </w:rPr>
        <w:t xml:space="preserve"> http://localhost:4000/api/users/6810594131b5b97cff705f54</w:t>
      </w:r>
    </w:p>
    <w:p w14:paraId="64F02A62" w14:textId="77777777" w:rsidR="000B3DBD" w:rsidRPr="000B3DBD" w:rsidRDefault="000B3DBD" w:rsidP="000B3DB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B3DBD">
        <w:rPr>
          <w:rFonts w:ascii="Menlo" w:hAnsi="Menlo" w:cs="Menlo"/>
          <w:color w:val="569CD6"/>
          <w:sz w:val="18"/>
          <w:szCs w:val="18"/>
          <w:lang w:val="en-US"/>
        </w:rPr>
        <w:t>Authorization:</w:t>
      </w:r>
      <w:r w:rsidRPr="000B3DB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B3DBD">
        <w:rPr>
          <w:rFonts w:ascii="Menlo" w:hAnsi="Menlo" w:cs="Menlo"/>
          <w:color w:val="CE9178"/>
          <w:sz w:val="18"/>
          <w:szCs w:val="18"/>
          <w:lang w:val="en-US"/>
        </w:rPr>
        <w:t>Bearer eyJhbGciOiJIUzI1NiIsInR5cCI6IkpXVCJ9.eyJ1c2VySWQiOiI2ODEwNWUxNTMxYjViOTdjZmY3MDVmN2YiLCJpYXQiOjE3NDU5MDQzNzcsImV4cCI6MTc0NTkwNDY3N30.0P8NvcxaK8qRooGSor9LeTtG58LhnGgs7qKV_EpqKCM</w:t>
      </w:r>
    </w:p>
    <w:p w14:paraId="6C96DDA5" w14:textId="77777777" w:rsidR="000B3DBD" w:rsidRPr="000B3DBD" w:rsidRDefault="000B3DBD" w:rsidP="000B3DB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0AF83735" w14:textId="77777777" w:rsidR="000B3DBD" w:rsidRDefault="000B3DBD" w:rsidP="008D1F73">
      <w:pPr>
        <w:tabs>
          <w:tab w:val="left" w:pos="6667"/>
        </w:tabs>
        <w:rPr>
          <w:lang w:val="en-US"/>
        </w:rPr>
      </w:pPr>
    </w:p>
    <w:p w14:paraId="55A14553" w14:textId="07035062" w:rsidR="000B3DBD" w:rsidRDefault="000B3DBD" w:rsidP="008D1F73">
      <w:pPr>
        <w:tabs>
          <w:tab w:val="left" w:pos="6667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9A05EF" wp14:editId="67696F14">
            <wp:extent cx="5612130" cy="3594735"/>
            <wp:effectExtent l="0" t="0" r="1270" b="0"/>
            <wp:docPr id="16195882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88277" name="Picture 161958827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9267" w14:textId="7FB5F1F9" w:rsidR="000B3DBD" w:rsidRDefault="000B3DBD" w:rsidP="008D1F73">
      <w:pPr>
        <w:tabs>
          <w:tab w:val="left" w:pos="6667"/>
        </w:tabs>
        <w:rPr>
          <w:lang w:val="en-US"/>
        </w:rPr>
      </w:pPr>
      <w:r>
        <w:rPr>
          <w:lang w:val="en-US"/>
        </w:rPr>
        <w:t xml:space="preserve">Updating that user </w:t>
      </w:r>
    </w:p>
    <w:p w14:paraId="5A2EA3EC" w14:textId="77777777" w:rsidR="000B3DBD" w:rsidRDefault="000B3DBD" w:rsidP="008D1F73">
      <w:pPr>
        <w:tabs>
          <w:tab w:val="left" w:pos="6667"/>
        </w:tabs>
        <w:rPr>
          <w:lang w:val="en-US"/>
        </w:rPr>
      </w:pPr>
    </w:p>
    <w:p w14:paraId="2D9BE9CB" w14:textId="77777777" w:rsidR="000B3DBD" w:rsidRDefault="000B3DBD" w:rsidP="008D1F73">
      <w:pPr>
        <w:tabs>
          <w:tab w:val="left" w:pos="6667"/>
        </w:tabs>
        <w:rPr>
          <w:lang w:val="en-US"/>
        </w:rPr>
      </w:pPr>
    </w:p>
    <w:p w14:paraId="4270F76E" w14:textId="77777777" w:rsidR="000B3DBD" w:rsidRPr="000B3DBD" w:rsidRDefault="000B3DBD" w:rsidP="000B3DB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 w:eastAsia="en-US"/>
        </w:rPr>
      </w:pPr>
      <w:r w:rsidRPr="000B3DBD">
        <w:rPr>
          <w:rFonts w:ascii="Menlo" w:hAnsi="Menlo" w:cs="Menlo"/>
          <w:color w:val="6A9955"/>
          <w:sz w:val="18"/>
          <w:szCs w:val="18"/>
          <w:lang w:val="en-US"/>
        </w:rPr>
        <w:t>### Edit User by ID</w:t>
      </w:r>
    </w:p>
    <w:p w14:paraId="02D0FE72" w14:textId="77777777" w:rsidR="000B3DBD" w:rsidRPr="000B3DBD" w:rsidRDefault="000B3DBD" w:rsidP="000B3DB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B3DBD">
        <w:rPr>
          <w:rFonts w:ascii="Menlo" w:hAnsi="Menlo" w:cs="Menlo"/>
          <w:color w:val="C586C0"/>
          <w:sz w:val="18"/>
          <w:szCs w:val="18"/>
          <w:lang w:val="en-US"/>
        </w:rPr>
        <w:t>PUT</w:t>
      </w:r>
      <w:r w:rsidRPr="000B3DBD">
        <w:rPr>
          <w:rFonts w:ascii="Menlo" w:hAnsi="Menlo" w:cs="Menlo"/>
          <w:color w:val="CCCCCC"/>
          <w:sz w:val="18"/>
          <w:szCs w:val="18"/>
          <w:lang w:val="en-US"/>
        </w:rPr>
        <w:t xml:space="preserve"> http://localhost:4000/api/users/6810594131b5b97cff705f54</w:t>
      </w:r>
    </w:p>
    <w:p w14:paraId="26BE19D5" w14:textId="77777777" w:rsidR="000B3DBD" w:rsidRPr="000B3DBD" w:rsidRDefault="000B3DBD" w:rsidP="000B3DB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B3DBD">
        <w:rPr>
          <w:rFonts w:ascii="Menlo" w:hAnsi="Menlo" w:cs="Menlo"/>
          <w:color w:val="569CD6"/>
          <w:sz w:val="18"/>
          <w:szCs w:val="18"/>
          <w:lang w:val="en-US"/>
        </w:rPr>
        <w:t>Authorization:</w:t>
      </w:r>
      <w:r w:rsidRPr="000B3DB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B3DBD">
        <w:rPr>
          <w:rFonts w:ascii="Menlo" w:hAnsi="Menlo" w:cs="Menlo"/>
          <w:color w:val="CE9178"/>
          <w:sz w:val="18"/>
          <w:szCs w:val="18"/>
          <w:lang w:val="en-US"/>
        </w:rPr>
        <w:t>Bearer eyJhbGciOiJIUzI1NiIsInR5cCI6IkpXVCJ9.eyJ1c2VySWQiOiI2ODEwNWUxNTMxYjViOTdjZmY3MDVmN2YiLCJpYXQiOjE3NDU5MDQzNzcsImV4cCI6MTc0NTkwNDY3N30.0P8NvcxaK8qRooGSor9LeTtG58LhnGgs7qKV_EpqKCM</w:t>
      </w:r>
    </w:p>
    <w:p w14:paraId="65F1BF9E" w14:textId="77777777" w:rsidR="000B3DBD" w:rsidRPr="000B3DBD" w:rsidRDefault="000B3DBD" w:rsidP="000B3DB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B3DBD">
        <w:rPr>
          <w:rFonts w:ascii="Menlo" w:hAnsi="Menlo" w:cs="Menlo"/>
          <w:color w:val="569CD6"/>
          <w:sz w:val="18"/>
          <w:szCs w:val="18"/>
          <w:lang w:val="en-US"/>
        </w:rPr>
        <w:t>Content-Type:</w:t>
      </w:r>
      <w:r w:rsidRPr="000B3DB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0B3DBD">
        <w:rPr>
          <w:rFonts w:ascii="Menlo" w:hAnsi="Menlo" w:cs="Menlo"/>
          <w:color w:val="CE9178"/>
          <w:sz w:val="18"/>
          <w:szCs w:val="18"/>
          <w:lang w:val="en-US"/>
        </w:rPr>
        <w:t>application/</w:t>
      </w:r>
      <w:proofErr w:type="spellStart"/>
      <w:r w:rsidRPr="000B3DBD">
        <w:rPr>
          <w:rFonts w:ascii="Menlo" w:hAnsi="Menlo" w:cs="Menlo"/>
          <w:color w:val="CE9178"/>
          <w:sz w:val="18"/>
          <w:szCs w:val="18"/>
          <w:lang w:val="en-US"/>
        </w:rPr>
        <w:t>json</w:t>
      </w:r>
      <w:proofErr w:type="spellEnd"/>
    </w:p>
    <w:p w14:paraId="06510CEF" w14:textId="77777777" w:rsidR="000B3DBD" w:rsidRPr="000B3DBD" w:rsidRDefault="000B3DBD" w:rsidP="000B3DB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6E69DBF4" w14:textId="77777777" w:rsidR="000B3DBD" w:rsidRPr="000B3DBD" w:rsidRDefault="000B3DBD" w:rsidP="000B3DB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B3DBD">
        <w:rPr>
          <w:rFonts w:ascii="Menlo" w:hAnsi="Menlo" w:cs="Menlo"/>
          <w:color w:val="CCCCCC"/>
          <w:sz w:val="18"/>
          <w:szCs w:val="18"/>
          <w:lang w:val="en-US"/>
        </w:rPr>
        <w:t>{</w:t>
      </w:r>
    </w:p>
    <w:p w14:paraId="6E280325" w14:textId="77777777" w:rsidR="000B3DBD" w:rsidRPr="000B3DBD" w:rsidRDefault="000B3DBD" w:rsidP="000B3DB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B3DBD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0B3DBD">
        <w:rPr>
          <w:rFonts w:ascii="Menlo" w:hAnsi="Menlo" w:cs="Menlo"/>
          <w:color w:val="9CDCFE"/>
          <w:sz w:val="18"/>
          <w:szCs w:val="18"/>
          <w:lang w:val="en-US"/>
        </w:rPr>
        <w:t>"name"</w:t>
      </w:r>
      <w:r w:rsidRPr="000B3DBD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0B3DBD">
        <w:rPr>
          <w:rFonts w:ascii="Menlo" w:hAnsi="Menlo" w:cs="Menlo"/>
          <w:color w:val="CE9178"/>
          <w:sz w:val="18"/>
          <w:szCs w:val="18"/>
          <w:lang w:val="en-US"/>
        </w:rPr>
        <w:t>"Updated User"</w:t>
      </w:r>
      <w:r w:rsidRPr="000B3DBD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100D84AD" w14:textId="77777777" w:rsidR="000B3DBD" w:rsidRPr="000B3DBD" w:rsidRDefault="000B3DBD" w:rsidP="000B3DB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B3DBD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0B3DBD">
        <w:rPr>
          <w:rFonts w:ascii="Menlo" w:hAnsi="Menlo" w:cs="Menlo"/>
          <w:color w:val="9CDCFE"/>
          <w:sz w:val="18"/>
          <w:szCs w:val="18"/>
          <w:lang w:val="en-US"/>
        </w:rPr>
        <w:t>"email"</w:t>
      </w:r>
      <w:r w:rsidRPr="000B3DBD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0B3DBD">
        <w:rPr>
          <w:rFonts w:ascii="Menlo" w:hAnsi="Menlo" w:cs="Menlo"/>
          <w:color w:val="CE9178"/>
          <w:sz w:val="18"/>
          <w:szCs w:val="18"/>
          <w:lang w:val="en-US"/>
        </w:rPr>
        <w:t>"testeado@gmail.com"</w:t>
      </w:r>
      <w:r w:rsidRPr="000B3DBD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71A7996A" w14:textId="77777777" w:rsidR="000B3DBD" w:rsidRPr="000B3DBD" w:rsidRDefault="000B3DBD" w:rsidP="000B3DB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0B3DBD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0B3DBD">
        <w:rPr>
          <w:rFonts w:ascii="Menlo" w:hAnsi="Menlo" w:cs="Menlo"/>
          <w:color w:val="9CDCFE"/>
          <w:sz w:val="18"/>
          <w:szCs w:val="18"/>
          <w:lang w:val="en-US"/>
        </w:rPr>
        <w:t>"password"</w:t>
      </w:r>
      <w:r w:rsidRPr="000B3DBD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0B3DBD">
        <w:rPr>
          <w:rFonts w:ascii="Menlo" w:hAnsi="Menlo" w:cs="Menlo"/>
          <w:color w:val="CE9178"/>
          <w:sz w:val="18"/>
          <w:szCs w:val="18"/>
          <w:lang w:val="en-US"/>
        </w:rPr>
        <w:t>"newpassword123"</w:t>
      </w:r>
      <w:r w:rsidRPr="000B3DBD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45B57D08" w14:textId="77777777" w:rsidR="000B3DBD" w:rsidRDefault="000B3DBD" w:rsidP="000B3DB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0B3DBD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"role"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"user"</w:t>
      </w:r>
    </w:p>
    <w:p w14:paraId="5E8A699B" w14:textId="77777777" w:rsidR="000B3DBD" w:rsidRDefault="000B3DBD" w:rsidP="000B3DB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6171B739" w14:textId="628EF366" w:rsidR="00A50A5F" w:rsidRDefault="00A50A5F" w:rsidP="000B3DB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noProof/>
          <w:color w:val="CCCCCC"/>
          <w:sz w:val="18"/>
          <w:szCs w:val="18"/>
        </w:rPr>
        <w:lastRenderedPageBreak/>
        <w:drawing>
          <wp:inline distT="0" distB="0" distL="0" distR="0" wp14:anchorId="00E51440" wp14:editId="085CBA06">
            <wp:extent cx="5612130" cy="3074035"/>
            <wp:effectExtent l="0" t="0" r="1270" b="0"/>
            <wp:docPr id="12600516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51624" name="Picture 12600516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691F" w14:textId="77777777" w:rsidR="000B3DBD" w:rsidRDefault="000B3DBD" w:rsidP="008D1F73">
      <w:pPr>
        <w:tabs>
          <w:tab w:val="left" w:pos="6667"/>
        </w:tabs>
        <w:rPr>
          <w:lang w:val="en-US"/>
        </w:rPr>
      </w:pPr>
    </w:p>
    <w:p w14:paraId="5F640AD2" w14:textId="77777777" w:rsidR="00A50A5F" w:rsidRDefault="00A50A5F" w:rsidP="008D1F73">
      <w:pPr>
        <w:tabs>
          <w:tab w:val="left" w:pos="6667"/>
        </w:tabs>
        <w:rPr>
          <w:lang w:val="en-US"/>
        </w:rPr>
      </w:pPr>
    </w:p>
    <w:p w14:paraId="46E914C7" w14:textId="37F25890" w:rsidR="00A50A5F" w:rsidRDefault="00A50A5F" w:rsidP="008D1F73">
      <w:pPr>
        <w:tabs>
          <w:tab w:val="left" w:pos="6667"/>
        </w:tabs>
        <w:rPr>
          <w:lang w:val="en-US"/>
        </w:rPr>
      </w:pPr>
      <w:r>
        <w:rPr>
          <w:lang w:val="en-US"/>
        </w:rPr>
        <w:t xml:space="preserve">Deleting user </w:t>
      </w:r>
    </w:p>
    <w:p w14:paraId="3FC0D3B4" w14:textId="77777777" w:rsidR="00A50A5F" w:rsidRPr="00A50A5F" w:rsidRDefault="00A50A5F" w:rsidP="00A50A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 w:eastAsia="en-US"/>
        </w:rPr>
      </w:pPr>
      <w:r w:rsidRPr="00A50A5F">
        <w:rPr>
          <w:rFonts w:ascii="Menlo" w:hAnsi="Menlo" w:cs="Menlo"/>
          <w:color w:val="6A9955"/>
          <w:sz w:val="18"/>
          <w:szCs w:val="18"/>
          <w:lang w:val="en-US"/>
        </w:rPr>
        <w:t>### Delete User by ID</w:t>
      </w:r>
    </w:p>
    <w:p w14:paraId="63866459" w14:textId="77777777" w:rsidR="00A50A5F" w:rsidRPr="00A50A5F" w:rsidRDefault="00A50A5F" w:rsidP="00A50A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50A5F">
        <w:rPr>
          <w:rFonts w:ascii="Menlo" w:hAnsi="Menlo" w:cs="Menlo"/>
          <w:color w:val="C586C0"/>
          <w:sz w:val="18"/>
          <w:szCs w:val="18"/>
          <w:lang w:val="en-US"/>
        </w:rPr>
        <w:t>DELETE</w:t>
      </w:r>
      <w:r w:rsidRPr="00A50A5F">
        <w:rPr>
          <w:rFonts w:ascii="Menlo" w:hAnsi="Menlo" w:cs="Menlo"/>
          <w:color w:val="CCCCCC"/>
          <w:sz w:val="18"/>
          <w:szCs w:val="18"/>
          <w:lang w:val="en-US"/>
        </w:rPr>
        <w:t xml:space="preserve"> http://localhost:4000/api/users/6810594131b5b97cff705f54</w:t>
      </w:r>
    </w:p>
    <w:p w14:paraId="35C4A0DF" w14:textId="77777777" w:rsidR="00A50A5F" w:rsidRPr="00A50A5F" w:rsidRDefault="00A50A5F" w:rsidP="00A50A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50A5F">
        <w:rPr>
          <w:rFonts w:ascii="Menlo" w:hAnsi="Menlo" w:cs="Menlo"/>
          <w:color w:val="569CD6"/>
          <w:sz w:val="18"/>
          <w:szCs w:val="18"/>
          <w:lang w:val="en-US"/>
        </w:rPr>
        <w:t>Authorization:</w:t>
      </w:r>
      <w:r w:rsidRPr="00A50A5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50A5F">
        <w:rPr>
          <w:rFonts w:ascii="Menlo" w:hAnsi="Menlo" w:cs="Menlo"/>
          <w:color w:val="CE9178"/>
          <w:sz w:val="18"/>
          <w:szCs w:val="18"/>
          <w:lang w:val="en-US"/>
        </w:rPr>
        <w:t>Bearer eyJhbGciOiJIUzI1NiIsInR5cCI6IkpXVCJ9.eyJ1c2VySWQiOiI2ODEwNWUxNTMxYjViOTdjZmY3MDVmN2YiLCJpYXQiOjE3NDU5MDQzNzcsImV4cCI6MTc0NTkwNDY3N30.0P8NvcxaK8qRooGSor9LeTtG58LhnGgs7qKV_EpqKCM</w:t>
      </w:r>
    </w:p>
    <w:p w14:paraId="535C4C20" w14:textId="77777777" w:rsidR="00A50A5F" w:rsidRPr="00A50A5F" w:rsidRDefault="00A50A5F" w:rsidP="00A50A5F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4AA6F30A" w14:textId="77777777" w:rsidR="00A50A5F" w:rsidRPr="00A50A5F" w:rsidRDefault="00A50A5F" w:rsidP="00A5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C5C8C6"/>
          <w:sz w:val="20"/>
          <w:szCs w:val="20"/>
          <w:lang w:val="en-MX" w:eastAsia="en-US"/>
        </w:rPr>
      </w:pPr>
      <w:r w:rsidRPr="00A50A5F">
        <w:rPr>
          <w:rFonts w:ascii="Courier New" w:hAnsi="Courier New" w:cs="Courier New"/>
          <w:color w:val="C5C8C6"/>
          <w:sz w:val="20"/>
          <w:szCs w:val="20"/>
          <w:lang w:val="en-MX" w:eastAsia="en-US"/>
        </w:rPr>
        <w:t xml:space="preserve">HTTP/1.1 </w:t>
      </w:r>
      <w:r w:rsidRPr="00A50A5F">
        <w:rPr>
          <w:rFonts w:ascii="Courier New" w:hAnsi="Courier New" w:cs="Courier New"/>
          <w:color w:val="DE935F"/>
          <w:sz w:val="20"/>
          <w:szCs w:val="20"/>
          <w:lang w:val="en-MX" w:eastAsia="en-US"/>
        </w:rPr>
        <w:t>200</w:t>
      </w:r>
      <w:r w:rsidRPr="00A50A5F">
        <w:rPr>
          <w:rFonts w:ascii="Courier New" w:hAnsi="Courier New" w:cs="Courier New"/>
          <w:color w:val="C5C8C6"/>
          <w:sz w:val="20"/>
          <w:szCs w:val="20"/>
          <w:lang w:val="en-MX" w:eastAsia="en-US"/>
        </w:rPr>
        <w:t xml:space="preserve"> OK</w:t>
      </w:r>
    </w:p>
    <w:p w14:paraId="01C6B468" w14:textId="77777777" w:rsidR="00A50A5F" w:rsidRPr="00A50A5F" w:rsidRDefault="00A50A5F" w:rsidP="00A5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C5C8C6"/>
          <w:sz w:val="20"/>
          <w:szCs w:val="20"/>
          <w:lang w:val="en-MX" w:eastAsia="en-US"/>
        </w:rPr>
      </w:pPr>
      <w:r w:rsidRPr="00A50A5F">
        <w:rPr>
          <w:rFonts w:ascii="Courier New" w:hAnsi="Courier New" w:cs="Courier New"/>
          <w:color w:val="CC6666"/>
          <w:sz w:val="20"/>
          <w:szCs w:val="20"/>
          <w:lang w:val="en-MX" w:eastAsia="en-US"/>
        </w:rPr>
        <w:t>X-Powered-By</w:t>
      </w:r>
      <w:r w:rsidRPr="00A50A5F">
        <w:rPr>
          <w:rFonts w:ascii="Courier New" w:hAnsi="Courier New" w:cs="Courier New"/>
          <w:color w:val="C5C8C6"/>
          <w:sz w:val="20"/>
          <w:szCs w:val="20"/>
          <w:lang w:val="en-MX" w:eastAsia="en-US"/>
        </w:rPr>
        <w:t>: Express</w:t>
      </w:r>
    </w:p>
    <w:p w14:paraId="3F03B13B" w14:textId="77777777" w:rsidR="00A50A5F" w:rsidRPr="00A50A5F" w:rsidRDefault="00A50A5F" w:rsidP="00A5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C5C8C6"/>
          <w:sz w:val="20"/>
          <w:szCs w:val="20"/>
          <w:lang w:val="en-MX" w:eastAsia="en-US"/>
        </w:rPr>
      </w:pPr>
      <w:r w:rsidRPr="00A50A5F">
        <w:rPr>
          <w:rFonts w:ascii="Courier New" w:hAnsi="Courier New" w:cs="Courier New"/>
          <w:color w:val="CC6666"/>
          <w:sz w:val="20"/>
          <w:szCs w:val="20"/>
          <w:lang w:val="en-MX" w:eastAsia="en-US"/>
        </w:rPr>
        <w:t>Access-Control-Allow-Origin</w:t>
      </w:r>
      <w:r w:rsidRPr="00A50A5F">
        <w:rPr>
          <w:rFonts w:ascii="Courier New" w:hAnsi="Courier New" w:cs="Courier New"/>
          <w:color w:val="C5C8C6"/>
          <w:sz w:val="20"/>
          <w:szCs w:val="20"/>
          <w:lang w:val="en-MX" w:eastAsia="en-US"/>
        </w:rPr>
        <w:t>: *</w:t>
      </w:r>
    </w:p>
    <w:p w14:paraId="0BB2E7CD" w14:textId="77777777" w:rsidR="00A50A5F" w:rsidRPr="00A50A5F" w:rsidRDefault="00A50A5F" w:rsidP="00A5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C5C8C6"/>
          <w:sz w:val="20"/>
          <w:szCs w:val="20"/>
          <w:lang w:val="en-MX" w:eastAsia="en-US"/>
        </w:rPr>
      </w:pPr>
      <w:r w:rsidRPr="00A50A5F">
        <w:rPr>
          <w:rFonts w:ascii="Courier New" w:hAnsi="Courier New" w:cs="Courier New"/>
          <w:color w:val="CC6666"/>
          <w:sz w:val="20"/>
          <w:szCs w:val="20"/>
          <w:lang w:val="en-MX" w:eastAsia="en-US"/>
        </w:rPr>
        <w:t>Access-Control-Allow-Credentials</w:t>
      </w:r>
      <w:r w:rsidRPr="00A50A5F">
        <w:rPr>
          <w:rFonts w:ascii="Courier New" w:hAnsi="Courier New" w:cs="Courier New"/>
          <w:color w:val="C5C8C6"/>
          <w:sz w:val="20"/>
          <w:szCs w:val="20"/>
          <w:lang w:val="en-MX" w:eastAsia="en-US"/>
        </w:rPr>
        <w:t>: true</w:t>
      </w:r>
    </w:p>
    <w:p w14:paraId="697352E6" w14:textId="77777777" w:rsidR="00A50A5F" w:rsidRPr="00A50A5F" w:rsidRDefault="00A50A5F" w:rsidP="00A5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C5C8C6"/>
          <w:sz w:val="20"/>
          <w:szCs w:val="20"/>
          <w:lang w:val="en-MX" w:eastAsia="en-US"/>
        </w:rPr>
      </w:pPr>
      <w:r w:rsidRPr="00A50A5F">
        <w:rPr>
          <w:rFonts w:ascii="Courier New" w:hAnsi="Courier New" w:cs="Courier New"/>
          <w:color w:val="CC6666"/>
          <w:sz w:val="20"/>
          <w:szCs w:val="20"/>
          <w:lang w:val="en-MX" w:eastAsia="en-US"/>
        </w:rPr>
        <w:t>Content-Type</w:t>
      </w:r>
      <w:r w:rsidRPr="00A50A5F">
        <w:rPr>
          <w:rFonts w:ascii="Courier New" w:hAnsi="Courier New" w:cs="Courier New"/>
          <w:color w:val="C5C8C6"/>
          <w:sz w:val="20"/>
          <w:szCs w:val="20"/>
          <w:lang w:val="en-MX" w:eastAsia="en-US"/>
        </w:rPr>
        <w:t>: application/json; charset=utf-8</w:t>
      </w:r>
    </w:p>
    <w:p w14:paraId="084040F0" w14:textId="77777777" w:rsidR="00A50A5F" w:rsidRPr="00A50A5F" w:rsidRDefault="00A50A5F" w:rsidP="00A5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C5C8C6"/>
          <w:sz w:val="20"/>
          <w:szCs w:val="20"/>
          <w:lang w:val="en-MX" w:eastAsia="en-US"/>
        </w:rPr>
      </w:pPr>
      <w:r w:rsidRPr="00A50A5F">
        <w:rPr>
          <w:rFonts w:ascii="Courier New" w:hAnsi="Courier New" w:cs="Courier New"/>
          <w:color w:val="CC6666"/>
          <w:sz w:val="20"/>
          <w:szCs w:val="20"/>
          <w:lang w:val="en-MX" w:eastAsia="en-US"/>
        </w:rPr>
        <w:t>Content-Length</w:t>
      </w:r>
      <w:r w:rsidRPr="00A50A5F">
        <w:rPr>
          <w:rFonts w:ascii="Courier New" w:hAnsi="Courier New" w:cs="Courier New"/>
          <w:color w:val="C5C8C6"/>
          <w:sz w:val="20"/>
          <w:szCs w:val="20"/>
          <w:lang w:val="en-MX" w:eastAsia="en-US"/>
        </w:rPr>
        <w:t>: 30</w:t>
      </w:r>
    </w:p>
    <w:p w14:paraId="2407E293" w14:textId="77777777" w:rsidR="00A50A5F" w:rsidRPr="00A50A5F" w:rsidRDefault="00A50A5F" w:rsidP="00A5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C5C8C6"/>
          <w:sz w:val="20"/>
          <w:szCs w:val="20"/>
          <w:lang w:val="en-MX" w:eastAsia="en-US"/>
        </w:rPr>
      </w:pPr>
      <w:r w:rsidRPr="00A50A5F">
        <w:rPr>
          <w:rFonts w:ascii="Courier New" w:hAnsi="Courier New" w:cs="Courier New"/>
          <w:color w:val="CC6666"/>
          <w:sz w:val="20"/>
          <w:szCs w:val="20"/>
          <w:lang w:val="en-MX" w:eastAsia="en-US"/>
        </w:rPr>
        <w:t>ETag</w:t>
      </w:r>
      <w:r w:rsidRPr="00A50A5F">
        <w:rPr>
          <w:rFonts w:ascii="Courier New" w:hAnsi="Courier New" w:cs="Courier New"/>
          <w:color w:val="C5C8C6"/>
          <w:sz w:val="20"/>
          <w:szCs w:val="20"/>
          <w:lang w:val="en-MX" w:eastAsia="en-US"/>
        </w:rPr>
        <w:t>: W/"1e-f+5pn24EknFw4Fj9uHZC2ENTwWs"</w:t>
      </w:r>
    </w:p>
    <w:p w14:paraId="5D8BDB65" w14:textId="77777777" w:rsidR="00A50A5F" w:rsidRPr="00A50A5F" w:rsidRDefault="00A50A5F" w:rsidP="00A5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C5C8C6"/>
          <w:sz w:val="20"/>
          <w:szCs w:val="20"/>
          <w:lang w:val="en-MX" w:eastAsia="en-US"/>
        </w:rPr>
      </w:pPr>
      <w:r w:rsidRPr="00A50A5F">
        <w:rPr>
          <w:rFonts w:ascii="Courier New" w:hAnsi="Courier New" w:cs="Courier New"/>
          <w:color w:val="CC6666"/>
          <w:sz w:val="20"/>
          <w:szCs w:val="20"/>
          <w:lang w:val="en-MX" w:eastAsia="en-US"/>
        </w:rPr>
        <w:t>Date</w:t>
      </w:r>
      <w:r w:rsidRPr="00A50A5F">
        <w:rPr>
          <w:rFonts w:ascii="Courier New" w:hAnsi="Courier New" w:cs="Courier New"/>
          <w:color w:val="C5C8C6"/>
          <w:sz w:val="20"/>
          <w:szCs w:val="20"/>
          <w:lang w:val="en-MX" w:eastAsia="en-US"/>
        </w:rPr>
        <w:t>: Tue, 29 Apr 2025 05:29:54 GMT</w:t>
      </w:r>
    </w:p>
    <w:p w14:paraId="596CA228" w14:textId="77777777" w:rsidR="00A50A5F" w:rsidRPr="00A50A5F" w:rsidRDefault="00A50A5F" w:rsidP="00A5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C5C8C6"/>
          <w:sz w:val="20"/>
          <w:szCs w:val="20"/>
          <w:lang w:val="en-MX" w:eastAsia="en-US"/>
        </w:rPr>
      </w:pPr>
      <w:r w:rsidRPr="00A50A5F">
        <w:rPr>
          <w:rFonts w:ascii="Courier New" w:hAnsi="Courier New" w:cs="Courier New"/>
          <w:color w:val="CC6666"/>
          <w:sz w:val="20"/>
          <w:szCs w:val="20"/>
          <w:lang w:val="en-MX" w:eastAsia="en-US"/>
        </w:rPr>
        <w:t>Connection</w:t>
      </w:r>
      <w:r w:rsidRPr="00A50A5F">
        <w:rPr>
          <w:rFonts w:ascii="Courier New" w:hAnsi="Courier New" w:cs="Courier New"/>
          <w:color w:val="C5C8C6"/>
          <w:sz w:val="20"/>
          <w:szCs w:val="20"/>
          <w:lang w:val="en-MX" w:eastAsia="en-US"/>
        </w:rPr>
        <w:t>: close</w:t>
      </w:r>
    </w:p>
    <w:p w14:paraId="3795CB06" w14:textId="77777777" w:rsidR="00A50A5F" w:rsidRPr="00A50A5F" w:rsidRDefault="00A50A5F" w:rsidP="00A5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C5C8C6"/>
          <w:sz w:val="20"/>
          <w:szCs w:val="20"/>
          <w:lang w:val="en-MX" w:eastAsia="en-US"/>
        </w:rPr>
      </w:pPr>
    </w:p>
    <w:p w14:paraId="089A6DA4" w14:textId="77777777" w:rsidR="00A50A5F" w:rsidRPr="00A50A5F" w:rsidRDefault="00A50A5F" w:rsidP="00A5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C5C8C6"/>
          <w:sz w:val="20"/>
          <w:szCs w:val="20"/>
          <w:lang w:val="en-MX" w:eastAsia="en-US"/>
        </w:rPr>
      </w:pPr>
      <w:r w:rsidRPr="00A50A5F">
        <w:rPr>
          <w:rFonts w:ascii="Courier New" w:hAnsi="Courier New" w:cs="Courier New"/>
          <w:color w:val="C5C8C6"/>
          <w:sz w:val="20"/>
          <w:szCs w:val="20"/>
          <w:lang w:val="en-MX" w:eastAsia="en-US"/>
        </w:rPr>
        <w:t>{</w:t>
      </w:r>
    </w:p>
    <w:p w14:paraId="276CD27E" w14:textId="77777777" w:rsidR="00A50A5F" w:rsidRPr="00A50A5F" w:rsidRDefault="00A50A5F" w:rsidP="00A5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C5C8C6"/>
          <w:sz w:val="20"/>
          <w:szCs w:val="20"/>
          <w:lang w:val="en-MX" w:eastAsia="en-US"/>
        </w:rPr>
      </w:pPr>
      <w:r w:rsidRPr="00A50A5F">
        <w:rPr>
          <w:rFonts w:ascii="Courier New" w:hAnsi="Courier New" w:cs="Courier New"/>
          <w:color w:val="C5C8C6"/>
          <w:sz w:val="20"/>
          <w:szCs w:val="20"/>
          <w:lang w:val="en-MX" w:eastAsia="en-US"/>
        </w:rPr>
        <w:t xml:space="preserve">  </w:t>
      </w:r>
      <w:r w:rsidRPr="00A50A5F">
        <w:rPr>
          <w:rFonts w:ascii="Courier New" w:hAnsi="Courier New" w:cs="Courier New"/>
          <w:color w:val="F0C674"/>
          <w:sz w:val="20"/>
          <w:szCs w:val="20"/>
          <w:lang w:val="en-MX" w:eastAsia="en-US"/>
        </w:rPr>
        <w:t>"message"</w:t>
      </w:r>
      <w:r w:rsidRPr="00A50A5F">
        <w:rPr>
          <w:rFonts w:ascii="Courier New" w:hAnsi="Courier New" w:cs="Courier New"/>
          <w:color w:val="C5C8C6"/>
          <w:sz w:val="20"/>
          <w:szCs w:val="20"/>
          <w:lang w:val="en-MX" w:eastAsia="en-US"/>
        </w:rPr>
        <w:t xml:space="preserve">: </w:t>
      </w:r>
      <w:r w:rsidRPr="00A50A5F">
        <w:rPr>
          <w:rFonts w:ascii="Courier New" w:hAnsi="Courier New" w:cs="Courier New"/>
          <w:color w:val="B5BD68"/>
          <w:sz w:val="20"/>
          <w:szCs w:val="20"/>
          <w:lang w:val="en-MX" w:eastAsia="en-US"/>
        </w:rPr>
        <w:t>"User was deleted"</w:t>
      </w:r>
    </w:p>
    <w:p w14:paraId="14D4022B" w14:textId="77777777" w:rsidR="00A50A5F" w:rsidRPr="00A50A5F" w:rsidRDefault="00A50A5F" w:rsidP="00A5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CCCCCC"/>
          <w:sz w:val="20"/>
          <w:szCs w:val="20"/>
          <w:lang w:val="en-MX" w:eastAsia="en-US"/>
        </w:rPr>
      </w:pPr>
      <w:r w:rsidRPr="00A50A5F">
        <w:rPr>
          <w:rFonts w:ascii="Courier New" w:hAnsi="Courier New" w:cs="Courier New"/>
          <w:color w:val="C5C8C6"/>
          <w:sz w:val="20"/>
          <w:szCs w:val="20"/>
          <w:lang w:val="en-MX" w:eastAsia="en-US"/>
        </w:rPr>
        <w:t>}</w:t>
      </w:r>
    </w:p>
    <w:p w14:paraId="2463EFA8" w14:textId="77777777" w:rsidR="00A50A5F" w:rsidRPr="00A50A5F" w:rsidRDefault="00A50A5F" w:rsidP="00A50A5F">
      <w:pPr>
        <w:rPr>
          <w:lang w:val="en-MX" w:eastAsia="en-US"/>
        </w:rPr>
      </w:pPr>
    </w:p>
    <w:p w14:paraId="7626FE2E" w14:textId="77777777" w:rsidR="00A50A5F" w:rsidRDefault="00A50A5F" w:rsidP="008D1F73">
      <w:pPr>
        <w:tabs>
          <w:tab w:val="left" w:pos="6667"/>
        </w:tabs>
        <w:rPr>
          <w:lang w:val="en-US"/>
        </w:rPr>
      </w:pPr>
      <w:r>
        <w:rPr>
          <w:lang w:val="en-US"/>
        </w:rPr>
        <w:t xml:space="preserve">Then testing with GET BY ID and we get </w:t>
      </w:r>
    </w:p>
    <w:p w14:paraId="13AED1C4" w14:textId="3380FAEC" w:rsidR="00A50A5F" w:rsidRDefault="00A50A5F" w:rsidP="008D1F73">
      <w:pPr>
        <w:tabs>
          <w:tab w:val="left" w:pos="6667"/>
        </w:tabs>
        <w:rPr>
          <w:rStyle w:val="line"/>
          <w:rFonts w:ascii="Menlo" w:hAnsi="Menlo" w:cs="Menlo"/>
          <w:color w:val="C5C8C6"/>
          <w:sz w:val="18"/>
          <w:szCs w:val="18"/>
          <w:lang w:val="en-US"/>
        </w:rPr>
      </w:pP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 xml:space="preserve">HTTP/1.1 </w:t>
      </w:r>
      <w:r w:rsidRPr="00A50A5F">
        <w:rPr>
          <w:rStyle w:val="hljs-number"/>
          <w:rFonts w:ascii="Menlo" w:hAnsi="Menlo" w:cs="Menlo"/>
          <w:color w:val="DE935F"/>
          <w:sz w:val="18"/>
          <w:szCs w:val="18"/>
          <w:lang w:val="en-US"/>
        </w:rPr>
        <w:t>404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 xml:space="preserve"> Not Found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hljs-attribute"/>
          <w:rFonts w:ascii="Menlo" w:hAnsi="Menlo" w:cs="Menlo"/>
          <w:color w:val="CC6666"/>
          <w:sz w:val="18"/>
          <w:szCs w:val="18"/>
          <w:lang w:val="en-US"/>
        </w:rPr>
        <w:t>X-Powered-By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: Express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hljs-attribute"/>
          <w:rFonts w:ascii="Menlo" w:hAnsi="Menlo" w:cs="Menlo"/>
          <w:color w:val="CC6666"/>
          <w:sz w:val="18"/>
          <w:szCs w:val="18"/>
          <w:lang w:val="en-US"/>
        </w:rPr>
        <w:t>Access-Control-Allow-Origin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: *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hljs-attribute"/>
          <w:rFonts w:ascii="Menlo" w:hAnsi="Menlo" w:cs="Menlo"/>
          <w:color w:val="CC6666"/>
          <w:sz w:val="18"/>
          <w:szCs w:val="18"/>
          <w:lang w:val="en-US"/>
        </w:rPr>
        <w:t>Access-Control-Allow-Credentials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: true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hljs-attribute"/>
          <w:rFonts w:ascii="Menlo" w:hAnsi="Menlo" w:cs="Menlo"/>
          <w:color w:val="CC6666"/>
          <w:sz w:val="18"/>
          <w:szCs w:val="18"/>
          <w:lang w:val="en-US"/>
        </w:rPr>
        <w:t>Content-Type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: application/</w:t>
      </w:r>
      <w:proofErr w:type="spellStart"/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json</w:t>
      </w:r>
      <w:proofErr w:type="spellEnd"/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; charset=utf-8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hljs-attribute"/>
          <w:rFonts w:ascii="Menlo" w:hAnsi="Menlo" w:cs="Menlo"/>
          <w:color w:val="CC6666"/>
          <w:sz w:val="18"/>
          <w:szCs w:val="18"/>
          <w:lang w:val="en-US"/>
        </w:rPr>
        <w:t>Content-Length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: 28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hljs-attribute"/>
          <w:rFonts w:ascii="Menlo" w:hAnsi="Menlo" w:cs="Menlo"/>
          <w:color w:val="CC6666"/>
          <w:sz w:val="18"/>
          <w:szCs w:val="18"/>
          <w:lang w:val="en-US"/>
        </w:rPr>
        <w:t>ETag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: W/"1c-syFg+SRMiE+M98sxAS5JCtfq3Sk"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hljs-attribute"/>
          <w:rFonts w:ascii="Menlo" w:hAnsi="Menlo" w:cs="Menlo"/>
          <w:color w:val="CC6666"/>
          <w:sz w:val="18"/>
          <w:szCs w:val="18"/>
          <w:lang w:val="en-US"/>
        </w:rPr>
        <w:t>Date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: Tue, 29 Apr 2025 05:30:15 GMT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hljs-attribute"/>
          <w:rFonts w:ascii="Menlo" w:hAnsi="Menlo" w:cs="Menlo"/>
          <w:color w:val="CC6666"/>
          <w:sz w:val="18"/>
          <w:szCs w:val="18"/>
          <w:lang w:val="en-US"/>
        </w:rPr>
        <w:t>Connection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: close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proofErr w:type="gramStart"/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{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hljs-attr"/>
          <w:rFonts w:ascii="Menlo" w:hAnsi="Menlo" w:cs="Menlo"/>
          <w:color w:val="F0C674"/>
          <w:sz w:val="18"/>
          <w:szCs w:val="18"/>
          <w:lang w:val="en-US"/>
        </w:rPr>
        <w:t>"</w:t>
      </w:r>
      <w:proofErr w:type="gramEnd"/>
      <w:r w:rsidRPr="00A50A5F">
        <w:rPr>
          <w:rStyle w:val="hljs-attr"/>
          <w:rFonts w:ascii="Menlo" w:hAnsi="Menlo" w:cs="Menlo"/>
          <w:color w:val="F0C674"/>
          <w:sz w:val="18"/>
          <w:szCs w:val="18"/>
          <w:lang w:val="en-US"/>
        </w:rPr>
        <w:t>message"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 xml:space="preserve">: </w:t>
      </w:r>
      <w:r w:rsidRPr="00A50A5F">
        <w:rPr>
          <w:rStyle w:val="hljs-string"/>
          <w:rFonts w:ascii="Menlo" w:hAnsi="Menlo" w:cs="Menlo"/>
          <w:color w:val="B5BD68"/>
          <w:sz w:val="18"/>
          <w:szCs w:val="18"/>
          <w:lang w:val="en-US"/>
        </w:rPr>
        <w:t>"User no found."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}</w:t>
      </w:r>
    </w:p>
    <w:p w14:paraId="767A2FFE" w14:textId="35112066" w:rsidR="00A50A5F" w:rsidRDefault="00A50A5F" w:rsidP="008D1F73">
      <w:pPr>
        <w:tabs>
          <w:tab w:val="left" w:pos="6667"/>
        </w:tabs>
        <w:rPr>
          <w:rStyle w:val="line"/>
          <w:rFonts w:ascii="Menlo" w:hAnsi="Menlo" w:cs="Menlo"/>
          <w:color w:val="C5C8C6"/>
          <w:sz w:val="18"/>
          <w:szCs w:val="18"/>
          <w:lang w:val="en-US"/>
        </w:rPr>
      </w:pPr>
    </w:p>
    <w:p w14:paraId="59EAB0E1" w14:textId="77777777" w:rsidR="00A50A5F" w:rsidRDefault="00A50A5F" w:rsidP="008D1F73">
      <w:pPr>
        <w:tabs>
          <w:tab w:val="left" w:pos="6667"/>
        </w:tabs>
        <w:rPr>
          <w:rStyle w:val="line"/>
          <w:rFonts w:ascii="Menlo" w:hAnsi="Menlo" w:cs="Menlo"/>
          <w:color w:val="C5C8C6"/>
          <w:sz w:val="18"/>
          <w:szCs w:val="18"/>
          <w:lang w:val="en-US"/>
        </w:rPr>
      </w:pPr>
    </w:p>
    <w:p w14:paraId="153494FF" w14:textId="58F3356A" w:rsidR="00A50A5F" w:rsidRDefault="00A50A5F" w:rsidP="008D1F73">
      <w:pPr>
        <w:tabs>
          <w:tab w:val="left" w:pos="6667"/>
        </w:tabs>
        <w:rPr>
          <w:lang w:val="en-US"/>
        </w:rPr>
      </w:pPr>
    </w:p>
    <w:p w14:paraId="54D9E090" w14:textId="1413E5B0" w:rsidR="00A50A5F" w:rsidRDefault="00A50A5F" w:rsidP="008D1F73">
      <w:pPr>
        <w:tabs>
          <w:tab w:val="left" w:pos="6667"/>
        </w:tabs>
        <w:rPr>
          <w:lang w:val="en-US"/>
        </w:rPr>
      </w:pPr>
      <w:r w:rsidRPr="00A50A5F">
        <w:rPr>
          <w:lang w:val="en-US"/>
        </w:rPr>
        <w:lastRenderedPageBreak/>
        <w:t>Create Product (Admin only)</w:t>
      </w:r>
    </w:p>
    <w:p w14:paraId="2C621F74" w14:textId="77777777" w:rsidR="00A50A5F" w:rsidRDefault="00A50A5F" w:rsidP="008D1F73">
      <w:pPr>
        <w:tabs>
          <w:tab w:val="left" w:pos="6667"/>
        </w:tabs>
        <w:rPr>
          <w:lang w:val="en-US"/>
        </w:rPr>
      </w:pPr>
    </w:p>
    <w:p w14:paraId="296B26CA" w14:textId="4588CE60" w:rsidR="00A50A5F" w:rsidRDefault="00A50A5F" w:rsidP="008D1F73">
      <w:pPr>
        <w:tabs>
          <w:tab w:val="left" w:pos="6667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38DC35" wp14:editId="5E7FD6E4">
            <wp:extent cx="5612130" cy="1600200"/>
            <wp:effectExtent l="0" t="0" r="1270" b="0"/>
            <wp:docPr id="10904214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21401" name="Picture 10904214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864F" w14:textId="77777777" w:rsidR="00A50A5F" w:rsidRDefault="00A50A5F" w:rsidP="008D1F73">
      <w:pPr>
        <w:tabs>
          <w:tab w:val="left" w:pos="6667"/>
        </w:tabs>
        <w:rPr>
          <w:lang w:val="en-US"/>
        </w:rPr>
      </w:pPr>
    </w:p>
    <w:p w14:paraId="4FFC1D29" w14:textId="77777777" w:rsidR="00A50A5F" w:rsidRDefault="00A50A5F" w:rsidP="008D1F73">
      <w:pPr>
        <w:tabs>
          <w:tab w:val="left" w:pos="6667"/>
        </w:tabs>
        <w:rPr>
          <w:lang w:val="en-US"/>
        </w:rPr>
      </w:pPr>
    </w:p>
    <w:p w14:paraId="167109EC" w14:textId="19C34727" w:rsidR="00A50A5F" w:rsidRDefault="00A50A5F" w:rsidP="008D1F73">
      <w:pPr>
        <w:tabs>
          <w:tab w:val="left" w:pos="6667"/>
        </w:tabs>
        <w:rPr>
          <w:lang w:val="en-US"/>
        </w:rPr>
      </w:pPr>
      <w:r>
        <w:rPr>
          <w:lang w:val="en-US"/>
        </w:rPr>
        <w:t>GET PRODUCT BY ID</w:t>
      </w:r>
    </w:p>
    <w:p w14:paraId="669BB11E" w14:textId="097247C9" w:rsidR="00A50A5F" w:rsidRDefault="00A50A5F" w:rsidP="008D1F73">
      <w:pPr>
        <w:tabs>
          <w:tab w:val="left" w:pos="6667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3893C2" wp14:editId="32D2DD48">
            <wp:extent cx="5612130" cy="3161030"/>
            <wp:effectExtent l="0" t="0" r="1270" b="1270"/>
            <wp:docPr id="20388771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77128" name="Picture 20388771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3C0D" w14:textId="44475F8B" w:rsidR="00A50A5F" w:rsidRDefault="00A50A5F" w:rsidP="008D1F73">
      <w:pPr>
        <w:tabs>
          <w:tab w:val="left" w:pos="6667"/>
        </w:tabs>
        <w:rPr>
          <w:lang w:val="en-US"/>
        </w:rPr>
      </w:pPr>
      <w:r>
        <w:rPr>
          <w:lang w:val="en-US"/>
        </w:rPr>
        <w:t xml:space="preserve">UPDATING THAT SAME PRODUCT </w:t>
      </w:r>
    </w:p>
    <w:p w14:paraId="349394E2" w14:textId="77777777" w:rsidR="00A50A5F" w:rsidRDefault="00A50A5F" w:rsidP="008D1F73">
      <w:pPr>
        <w:tabs>
          <w:tab w:val="left" w:pos="6667"/>
        </w:tabs>
        <w:rPr>
          <w:lang w:val="en-US"/>
        </w:rPr>
      </w:pPr>
    </w:p>
    <w:p w14:paraId="1F1F5D73" w14:textId="77777777" w:rsidR="00A50A5F" w:rsidRPr="00A50A5F" w:rsidRDefault="00A50A5F" w:rsidP="00A50A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 w:eastAsia="en-US"/>
        </w:rPr>
      </w:pPr>
      <w:r w:rsidRPr="00A50A5F">
        <w:rPr>
          <w:rFonts w:ascii="Menlo" w:hAnsi="Menlo" w:cs="Menlo"/>
          <w:color w:val="6A9955"/>
          <w:sz w:val="18"/>
          <w:szCs w:val="18"/>
          <w:lang w:val="en-US"/>
        </w:rPr>
        <w:t>### Edit Product by ID</w:t>
      </w:r>
    </w:p>
    <w:p w14:paraId="1150BD34" w14:textId="77777777" w:rsidR="00A50A5F" w:rsidRPr="00A50A5F" w:rsidRDefault="00A50A5F" w:rsidP="00A50A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50A5F">
        <w:rPr>
          <w:rFonts w:ascii="Menlo" w:hAnsi="Menlo" w:cs="Menlo"/>
          <w:color w:val="C586C0"/>
          <w:sz w:val="18"/>
          <w:szCs w:val="18"/>
          <w:lang w:val="en-US"/>
        </w:rPr>
        <w:t>PUT</w:t>
      </w:r>
      <w:r w:rsidRPr="00A50A5F">
        <w:rPr>
          <w:rFonts w:ascii="Menlo" w:hAnsi="Menlo" w:cs="Menlo"/>
          <w:color w:val="CCCCCC"/>
          <w:sz w:val="18"/>
          <w:szCs w:val="18"/>
          <w:lang w:val="en-US"/>
        </w:rPr>
        <w:t xml:space="preserve"> http://localhost:4000/api/products/68105d8531b5b97cff705f7a</w:t>
      </w:r>
    </w:p>
    <w:p w14:paraId="61771EBF" w14:textId="77777777" w:rsidR="00A50A5F" w:rsidRPr="00A50A5F" w:rsidRDefault="00A50A5F" w:rsidP="00A50A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50A5F">
        <w:rPr>
          <w:rFonts w:ascii="Menlo" w:hAnsi="Menlo" w:cs="Menlo"/>
          <w:color w:val="569CD6"/>
          <w:sz w:val="18"/>
          <w:szCs w:val="18"/>
          <w:lang w:val="en-US"/>
        </w:rPr>
        <w:t>Authorization:</w:t>
      </w:r>
      <w:r w:rsidRPr="00A50A5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50A5F">
        <w:rPr>
          <w:rFonts w:ascii="Menlo" w:hAnsi="Menlo" w:cs="Menlo"/>
          <w:color w:val="CE9178"/>
          <w:sz w:val="18"/>
          <w:szCs w:val="18"/>
          <w:lang w:val="en-US"/>
        </w:rPr>
        <w:t>Bearer eyJhbGciOiJIUzI1NiIsInR5cCI6IkpXVCJ9.eyJ1c2VySWQiOiI2ODEwNjRhMDMxYjViOTdjZmY3MDYwM2MiLCJpYXQiOjE3NDU5MDQ4MDMsImV4cCI6MTc0NTkwNTEwM30.PS2k9zM2Qr9jFds1Px9llz4b-m25Tlwnkh2oWAmet-8</w:t>
      </w:r>
    </w:p>
    <w:p w14:paraId="31E381B2" w14:textId="77777777" w:rsidR="00A50A5F" w:rsidRPr="00A50A5F" w:rsidRDefault="00A50A5F" w:rsidP="00A50A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50A5F">
        <w:rPr>
          <w:rFonts w:ascii="Menlo" w:hAnsi="Menlo" w:cs="Menlo"/>
          <w:color w:val="569CD6"/>
          <w:sz w:val="18"/>
          <w:szCs w:val="18"/>
          <w:lang w:val="en-US"/>
        </w:rPr>
        <w:t>Content-Type:</w:t>
      </w:r>
      <w:r w:rsidRPr="00A50A5F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50A5F">
        <w:rPr>
          <w:rFonts w:ascii="Menlo" w:hAnsi="Menlo" w:cs="Menlo"/>
          <w:color w:val="CE9178"/>
          <w:sz w:val="18"/>
          <w:szCs w:val="18"/>
          <w:lang w:val="en-US"/>
        </w:rPr>
        <w:t>application/</w:t>
      </w:r>
      <w:proofErr w:type="spellStart"/>
      <w:r w:rsidRPr="00A50A5F">
        <w:rPr>
          <w:rFonts w:ascii="Menlo" w:hAnsi="Menlo" w:cs="Menlo"/>
          <w:color w:val="CE9178"/>
          <w:sz w:val="18"/>
          <w:szCs w:val="18"/>
          <w:lang w:val="en-US"/>
        </w:rPr>
        <w:t>json</w:t>
      </w:r>
      <w:proofErr w:type="spellEnd"/>
    </w:p>
    <w:p w14:paraId="7FF34A40" w14:textId="77777777" w:rsidR="00A50A5F" w:rsidRPr="00A50A5F" w:rsidRDefault="00A50A5F" w:rsidP="00A50A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3374691E" w14:textId="77777777" w:rsidR="00A50A5F" w:rsidRPr="00A50A5F" w:rsidRDefault="00A50A5F" w:rsidP="00A50A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50A5F">
        <w:rPr>
          <w:rFonts w:ascii="Menlo" w:hAnsi="Menlo" w:cs="Menlo"/>
          <w:color w:val="CCCCCC"/>
          <w:sz w:val="18"/>
          <w:szCs w:val="18"/>
          <w:lang w:val="en-US"/>
        </w:rPr>
        <w:t>{</w:t>
      </w:r>
    </w:p>
    <w:p w14:paraId="13F18515" w14:textId="77777777" w:rsidR="00A50A5F" w:rsidRPr="00A50A5F" w:rsidRDefault="00A50A5F" w:rsidP="00A50A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50A5F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A50A5F">
        <w:rPr>
          <w:rFonts w:ascii="Menlo" w:hAnsi="Menlo" w:cs="Menlo"/>
          <w:color w:val="9CDCFE"/>
          <w:sz w:val="18"/>
          <w:szCs w:val="18"/>
          <w:lang w:val="en-US"/>
        </w:rPr>
        <w:t>"price"</w:t>
      </w:r>
      <w:r w:rsidRPr="00A50A5F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A50A5F">
        <w:rPr>
          <w:rFonts w:ascii="Menlo" w:hAnsi="Menlo" w:cs="Menlo"/>
          <w:color w:val="B5CEA8"/>
          <w:sz w:val="18"/>
          <w:szCs w:val="18"/>
          <w:lang w:val="en-US"/>
        </w:rPr>
        <w:t>110</w:t>
      </w:r>
      <w:r w:rsidRPr="00A50A5F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14:paraId="338B40A9" w14:textId="77777777" w:rsidR="00A50A5F" w:rsidRDefault="00A50A5F" w:rsidP="00A50A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50A5F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"stock"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45</w:t>
      </w:r>
    </w:p>
    <w:p w14:paraId="003C588F" w14:textId="77777777" w:rsidR="00A50A5F" w:rsidRDefault="00A50A5F" w:rsidP="00A50A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113D4C53" w14:textId="77777777" w:rsidR="00A50A5F" w:rsidRDefault="00A50A5F" w:rsidP="008D1F73">
      <w:pPr>
        <w:tabs>
          <w:tab w:val="left" w:pos="6667"/>
        </w:tabs>
        <w:rPr>
          <w:lang w:val="en-US"/>
        </w:rPr>
      </w:pPr>
    </w:p>
    <w:p w14:paraId="26C0861C" w14:textId="6085855B" w:rsidR="00A50A5F" w:rsidRDefault="00A50A5F" w:rsidP="008D1F73">
      <w:pPr>
        <w:tabs>
          <w:tab w:val="left" w:pos="6667"/>
        </w:tabs>
        <w:rPr>
          <w:rStyle w:val="line"/>
          <w:rFonts w:ascii="Menlo" w:hAnsi="Menlo" w:cs="Menlo"/>
          <w:color w:val="C5C8C6"/>
          <w:sz w:val="18"/>
          <w:szCs w:val="18"/>
          <w:lang w:val="en-US"/>
        </w:rPr>
      </w:pP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lastRenderedPageBreak/>
        <w:t xml:space="preserve">HTTP/1.1 </w:t>
      </w:r>
      <w:r w:rsidRPr="00A50A5F">
        <w:rPr>
          <w:rStyle w:val="hljs-number"/>
          <w:rFonts w:ascii="Menlo" w:hAnsi="Menlo" w:cs="Menlo"/>
          <w:color w:val="DE935F"/>
          <w:sz w:val="18"/>
          <w:szCs w:val="18"/>
          <w:lang w:val="en-US"/>
        </w:rPr>
        <w:t>200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 xml:space="preserve"> OK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hljs-attribute"/>
          <w:rFonts w:ascii="Menlo" w:hAnsi="Menlo" w:cs="Menlo"/>
          <w:color w:val="CC6666"/>
          <w:sz w:val="18"/>
          <w:szCs w:val="18"/>
          <w:lang w:val="en-US"/>
        </w:rPr>
        <w:t>X-Powered-By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: Express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hljs-attribute"/>
          <w:rFonts w:ascii="Menlo" w:hAnsi="Menlo" w:cs="Menlo"/>
          <w:color w:val="CC6666"/>
          <w:sz w:val="18"/>
          <w:szCs w:val="18"/>
          <w:lang w:val="en-US"/>
        </w:rPr>
        <w:t>Access-Control-Allow-Origin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: *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hljs-attribute"/>
          <w:rFonts w:ascii="Menlo" w:hAnsi="Menlo" w:cs="Menlo"/>
          <w:color w:val="CC6666"/>
          <w:sz w:val="18"/>
          <w:szCs w:val="18"/>
          <w:lang w:val="en-US"/>
        </w:rPr>
        <w:t>Access-Control-Allow-Credentials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: true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hljs-attribute"/>
          <w:rFonts w:ascii="Menlo" w:hAnsi="Menlo" w:cs="Menlo"/>
          <w:color w:val="CC6666"/>
          <w:sz w:val="18"/>
          <w:szCs w:val="18"/>
          <w:lang w:val="en-US"/>
        </w:rPr>
        <w:t>Content-Type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: application/</w:t>
      </w:r>
      <w:proofErr w:type="spellStart"/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json</w:t>
      </w:r>
      <w:proofErr w:type="spellEnd"/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; charset=utf-8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hljs-attribute"/>
          <w:rFonts w:ascii="Menlo" w:hAnsi="Menlo" w:cs="Menlo"/>
          <w:color w:val="CC6666"/>
          <w:sz w:val="18"/>
          <w:szCs w:val="18"/>
          <w:lang w:val="en-US"/>
        </w:rPr>
        <w:t>Content-Length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: 183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hljs-attribute"/>
          <w:rFonts w:ascii="Menlo" w:hAnsi="Menlo" w:cs="Menlo"/>
          <w:color w:val="CC6666"/>
          <w:sz w:val="18"/>
          <w:szCs w:val="18"/>
          <w:lang w:val="en-US"/>
        </w:rPr>
        <w:t>ETag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: W/"b7-I16sXGXjSOQKslZ0Tij4qLJfL+8"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hljs-attribute"/>
          <w:rFonts w:ascii="Menlo" w:hAnsi="Menlo" w:cs="Menlo"/>
          <w:color w:val="CC6666"/>
          <w:sz w:val="18"/>
          <w:szCs w:val="18"/>
          <w:lang w:val="en-US"/>
        </w:rPr>
        <w:t>Date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: Tue, 29 Apr 2025 05:34:53 GMT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hljs-attribute"/>
          <w:rFonts w:ascii="Menlo" w:hAnsi="Menlo" w:cs="Menlo"/>
          <w:color w:val="CC6666"/>
          <w:sz w:val="18"/>
          <w:szCs w:val="18"/>
          <w:lang w:val="en-US"/>
        </w:rPr>
        <w:t>Connection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: close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{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hljs-attr"/>
          <w:rFonts w:ascii="Menlo" w:hAnsi="Menlo" w:cs="Menlo"/>
          <w:color w:val="F0C674"/>
          <w:sz w:val="18"/>
          <w:szCs w:val="18"/>
          <w:lang w:val="en-US"/>
        </w:rPr>
        <w:t>"_id"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 xml:space="preserve">: </w:t>
      </w:r>
      <w:r w:rsidRPr="00A50A5F">
        <w:rPr>
          <w:rStyle w:val="hljs-string"/>
          <w:rFonts w:ascii="Menlo" w:hAnsi="Menlo" w:cs="Menlo"/>
          <w:color w:val="B5BD68"/>
          <w:sz w:val="18"/>
          <w:szCs w:val="18"/>
          <w:lang w:val="en-US"/>
        </w:rPr>
        <w:t>"68105d8531b5b97cff705f7a"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,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hljs-attr"/>
          <w:rFonts w:ascii="Menlo" w:hAnsi="Menlo" w:cs="Menlo"/>
          <w:color w:val="F0C674"/>
          <w:sz w:val="18"/>
          <w:szCs w:val="18"/>
          <w:lang w:val="en-US"/>
        </w:rPr>
        <w:t>"description"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 xml:space="preserve">: </w:t>
      </w:r>
      <w:r w:rsidRPr="00A50A5F">
        <w:rPr>
          <w:rStyle w:val="hljs-string"/>
          <w:rFonts w:ascii="Menlo" w:hAnsi="Menlo" w:cs="Menlo"/>
          <w:color w:val="B5BD68"/>
          <w:sz w:val="18"/>
          <w:szCs w:val="18"/>
          <w:lang w:val="en-US"/>
        </w:rPr>
        <w:t>"RGB mechanical keyboard"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,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hljs-attr"/>
          <w:rFonts w:ascii="Menlo" w:hAnsi="Menlo" w:cs="Menlo"/>
          <w:color w:val="F0C674"/>
          <w:sz w:val="18"/>
          <w:szCs w:val="18"/>
          <w:lang w:val="en-US"/>
        </w:rPr>
        <w:t>"price"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 xml:space="preserve">: </w:t>
      </w:r>
      <w:r w:rsidRPr="00A50A5F">
        <w:rPr>
          <w:rStyle w:val="hljs-number"/>
          <w:rFonts w:ascii="Menlo" w:hAnsi="Menlo" w:cs="Menlo"/>
          <w:color w:val="DE935F"/>
          <w:sz w:val="18"/>
          <w:szCs w:val="18"/>
          <w:lang w:val="en-US"/>
        </w:rPr>
        <w:t>110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,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hljs-attr"/>
          <w:rFonts w:ascii="Menlo" w:hAnsi="Menlo" w:cs="Menlo"/>
          <w:color w:val="F0C674"/>
          <w:sz w:val="18"/>
          <w:szCs w:val="18"/>
          <w:lang w:val="en-US"/>
        </w:rPr>
        <w:t>"stock"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 xml:space="preserve">: </w:t>
      </w:r>
      <w:r w:rsidRPr="00A50A5F">
        <w:rPr>
          <w:rStyle w:val="hljs-number"/>
          <w:rFonts w:ascii="Menlo" w:hAnsi="Menlo" w:cs="Menlo"/>
          <w:color w:val="DE935F"/>
          <w:sz w:val="18"/>
          <w:szCs w:val="18"/>
          <w:lang w:val="en-US"/>
        </w:rPr>
        <w:t>45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,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hljs-attr"/>
          <w:rFonts w:ascii="Menlo" w:hAnsi="Menlo" w:cs="Menlo"/>
          <w:color w:val="F0C674"/>
          <w:sz w:val="18"/>
          <w:szCs w:val="18"/>
          <w:lang w:val="en-US"/>
        </w:rPr>
        <w:t>"</w:t>
      </w:r>
      <w:proofErr w:type="spellStart"/>
      <w:r w:rsidRPr="00A50A5F">
        <w:rPr>
          <w:rStyle w:val="hljs-attr"/>
          <w:rFonts w:ascii="Menlo" w:hAnsi="Menlo" w:cs="Menlo"/>
          <w:color w:val="F0C674"/>
          <w:sz w:val="18"/>
          <w:szCs w:val="18"/>
          <w:lang w:val="en-US"/>
        </w:rPr>
        <w:t>createdAt</w:t>
      </w:r>
      <w:proofErr w:type="spellEnd"/>
      <w:r w:rsidRPr="00A50A5F">
        <w:rPr>
          <w:rStyle w:val="hljs-attr"/>
          <w:rFonts w:ascii="Menlo" w:hAnsi="Menlo" w:cs="Menlo"/>
          <w:color w:val="F0C674"/>
          <w:sz w:val="18"/>
          <w:szCs w:val="18"/>
          <w:lang w:val="en-US"/>
        </w:rPr>
        <w:t>"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 xml:space="preserve">: </w:t>
      </w:r>
      <w:r w:rsidRPr="00A50A5F">
        <w:rPr>
          <w:rStyle w:val="hljs-string"/>
          <w:rFonts w:ascii="Menlo" w:hAnsi="Menlo" w:cs="Menlo"/>
          <w:color w:val="B5BD68"/>
          <w:sz w:val="18"/>
          <w:szCs w:val="18"/>
          <w:lang w:val="en-US"/>
        </w:rPr>
        <w:t>"2025-04-29T05:03:01.033Z"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,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hljs-attr"/>
          <w:rFonts w:ascii="Menlo" w:hAnsi="Menlo" w:cs="Menlo"/>
          <w:color w:val="F0C674"/>
          <w:sz w:val="18"/>
          <w:szCs w:val="18"/>
          <w:lang w:val="en-US"/>
        </w:rPr>
        <w:t>"</w:t>
      </w:r>
      <w:proofErr w:type="spellStart"/>
      <w:r w:rsidRPr="00A50A5F">
        <w:rPr>
          <w:rStyle w:val="hljs-attr"/>
          <w:rFonts w:ascii="Menlo" w:hAnsi="Menlo" w:cs="Menlo"/>
          <w:color w:val="F0C674"/>
          <w:sz w:val="18"/>
          <w:szCs w:val="18"/>
          <w:lang w:val="en-US"/>
        </w:rPr>
        <w:t>updatedAt</w:t>
      </w:r>
      <w:proofErr w:type="spellEnd"/>
      <w:r w:rsidRPr="00A50A5F">
        <w:rPr>
          <w:rStyle w:val="hljs-attr"/>
          <w:rFonts w:ascii="Menlo" w:hAnsi="Menlo" w:cs="Menlo"/>
          <w:color w:val="F0C674"/>
          <w:sz w:val="18"/>
          <w:szCs w:val="18"/>
          <w:lang w:val="en-US"/>
        </w:rPr>
        <w:t>"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 xml:space="preserve">: </w:t>
      </w:r>
      <w:r w:rsidRPr="00A50A5F">
        <w:rPr>
          <w:rStyle w:val="hljs-string"/>
          <w:rFonts w:ascii="Menlo" w:hAnsi="Menlo" w:cs="Menlo"/>
          <w:color w:val="B5BD68"/>
          <w:sz w:val="18"/>
          <w:szCs w:val="18"/>
          <w:lang w:val="en-US"/>
        </w:rPr>
        <w:t>"2025-04-29T05:34:53.675Z"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,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hljs-attr"/>
          <w:rFonts w:ascii="Menlo" w:hAnsi="Menlo" w:cs="Menlo"/>
          <w:color w:val="F0C674"/>
          <w:sz w:val="18"/>
          <w:szCs w:val="18"/>
          <w:lang w:val="en-US"/>
        </w:rPr>
        <w:t>"__v"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 xml:space="preserve">: </w:t>
      </w:r>
      <w:r w:rsidRPr="00A50A5F">
        <w:rPr>
          <w:rStyle w:val="hljs-number"/>
          <w:rFonts w:ascii="Menlo" w:hAnsi="Menlo" w:cs="Menlo"/>
          <w:color w:val="DE935F"/>
          <w:sz w:val="18"/>
          <w:szCs w:val="18"/>
          <w:lang w:val="en-US"/>
        </w:rPr>
        <w:t>0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}</w:t>
      </w:r>
    </w:p>
    <w:p w14:paraId="21836F68" w14:textId="77777777" w:rsidR="00A50A5F" w:rsidRDefault="00A50A5F" w:rsidP="008D1F73">
      <w:pPr>
        <w:tabs>
          <w:tab w:val="left" w:pos="6667"/>
        </w:tabs>
        <w:rPr>
          <w:rStyle w:val="line"/>
          <w:rFonts w:ascii="Menlo" w:hAnsi="Menlo" w:cs="Menlo"/>
          <w:color w:val="C5C8C6"/>
          <w:sz w:val="18"/>
          <w:szCs w:val="18"/>
          <w:lang w:val="en-US"/>
        </w:rPr>
      </w:pPr>
    </w:p>
    <w:p w14:paraId="7C88CE36" w14:textId="77777777" w:rsidR="00A50A5F" w:rsidRDefault="00A50A5F" w:rsidP="008D1F73">
      <w:pPr>
        <w:tabs>
          <w:tab w:val="left" w:pos="6667"/>
        </w:tabs>
        <w:rPr>
          <w:lang w:val="en-US"/>
        </w:rPr>
      </w:pPr>
    </w:p>
    <w:p w14:paraId="095E29E4" w14:textId="59F2F74A" w:rsidR="00A50A5F" w:rsidRDefault="00A50A5F" w:rsidP="008D1F73">
      <w:pPr>
        <w:tabs>
          <w:tab w:val="left" w:pos="6667"/>
        </w:tabs>
        <w:rPr>
          <w:lang w:val="en-US"/>
        </w:rPr>
      </w:pPr>
      <w:r>
        <w:rPr>
          <w:lang w:val="en-US"/>
        </w:rPr>
        <w:t>Deleting the product and make sure is deleted by searching by id</w:t>
      </w:r>
    </w:p>
    <w:p w14:paraId="569C84FE" w14:textId="275BD745" w:rsidR="00A50A5F" w:rsidRDefault="00A50A5F" w:rsidP="008D1F73">
      <w:pPr>
        <w:tabs>
          <w:tab w:val="left" w:pos="6667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E629C2" wp14:editId="4E51CA83">
            <wp:extent cx="5612130" cy="1186815"/>
            <wp:effectExtent l="0" t="0" r="1270" b="0"/>
            <wp:docPr id="7064157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15784" name="Picture 70641578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9A6A" w14:textId="273BFB4C" w:rsidR="00A50A5F" w:rsidRDefault="00A50A5F" w:rsidP="008D1F73">
      <w:pPr>
        <w:tabs>
          <w:tab w:val="left" w:pos="6667"/>
        </w:tabs>
        <w:rPr>
          <w:rStyle w:val="line"/>
          <w:rFonts w:ascii="Menlo" w:hAnsi="Menlo" w:cs="Menlo"/>
          <w:color w:val="C5C8C6"/>
          <w:sz w:val="18"/>
          <w:szCs w:val="18"/>
        </w:rPr>
      </w:pPr>
      <w:r>
        <w:rPr>
          <w:lang w:val="en-US"/>
        </w:rPr>
        <w:t xml:space="preserve">After deleting and get by id 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 xml:space="preserve">HTTP/1.1 </w:t>
      </w:r>
      <w:r w:rsidRPr="00A50A5F">
        <w:rPr>
          <w:rStyle w:val="hljs-number"/>
          <w:rFonts w:ascii="Menlo" w:hAnsi="Menlo" w:cs="Menlo"/>
          <w:color w:val="DE935F"/>
          <w:sz w:val="18"/>
          <w:szCs w:val="18"/>
          <w:lang w:val="en-US"/>
        </w:rPr>
        <w:t>404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 xml:space="preserve"> Not Found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hljs-attribute"/>
          <w:rFonts w:ascii="Menlo" w:hAnsi="Menlo" w:cs="Menlo"/>
          <w:color w:val="CC6666"/>
          <w:sz w:val="18"/>
          <w:szCs w:val="18"/>
          <w:lang w:val="en-US"/>
        </w:rPr>
        <w:t>X-Powered-By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: Express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hljs-attribute"/>
          <w:rFonts w:ascii="Menlo" w:hAnsi="Menlo" w:cs="Menlo"/>
          <w:color w:val="CC6666"/>
          <w:sz w:val="18"/>
          <w:szCs w:val="18"/>
          <w:lang w:val="en-US"/>
        </w:rPr>
        <w:t>Access-Control-Allow-Origin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: *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hljs-attribute"/>
          <w:rFonts w:ascii="Menlo" w:hAnsi="Menlo" w:cs="Menlo"/>
          <w:color w:val="CC6666"/>
          <w:sz w:val="18"/>
          <w:szCs w:val="18"/>
          <w:lang w:val="en-US"/>
        </w:rPr>
        <w:t>Access-Control-Allow-Credentials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: true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hljs-attribute"/>
          <w:rFonts w:ascii="Menlo" w:hAnsi="Menlo" w:cs="Menlo"/>
          <w:color w:val="CC6666"/>
          <w:sz w:val="18"/>
          <w:szCs w:val="18"/>
          <w:lang w:val="en-US"/>
        </w:rPr>
        <w:t>Content-Type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: application/</w:t>
      </w:r>
      <w:proofErr w:type="spellStart"/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json</w:t>
      </w:r>
      <w:proofErr w:type="spellEnd"/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; charset=utf-8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hljs-attribute"/>
          <w:rFonts w:ascii="Menlo" w:hAnsi="Menlo" w:cs="Menlo"/>
          <w:color w:val="CC6666"/>
          <w:sz w:val="18"/>
          <w:szCs w:val="18"/>
          <w:lang w:val="en-US"/>
        </w:rPr>
        <w:t>Content-Length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: 31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hljs-attribute"/>
          <w:rFonts w:ascii="Menlo" w:hAnsi="Menlo" w:cs="Menlo"/>
          <w:color w:val="CC6666"/>
          <w:sz w:val="18"/>
          <w:szCs w:val="18"/>
          <w:lang w:val="en-US"/>
        </w:rPr>
        <w:t>ETag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: W/"1f-TgNFHNzUfpoqt3hu3onmUW/</w:t>
      </w:r>
      <w:proofErr w:type="spellStart"/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Grbk</w:t>
      </w:r>
      <w:proofErr w:type="spellEnd"/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"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hljs-attribute"/>
          <w:rFonts w:ascii="Menlo" w:hAnsi="Menlo" w:cs="Menlo"/>
          <w:color w:val="CC6666"/>
          <w:sz w:val="18"/>
          <w:szCs w:val="18"/>
          <w:lang w:val="en-US"/>
        </w:rPr>
        <w:t>Date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: Tue, 29 Apr 2025 05:36:29 GMT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hljs-attribute"/>
          <w:rFonts w:ascii="Menlo" w:hAnsi="Menlo" w:cs="Menlo"/>
          <w:color w:val="CC6666"/>
          <w:sz w:val="18"/>
          <w:szCs w:val="18"/>
          <w:lang w:val="en-US"/>
        </w:rPr>
        <w:t>Connection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: close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>{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 w:rsidRPr="00A50A5F">
        <w:rPr>
          <w:rStyle w:val="hljs-attr"/>
          <w:rFonts w:ascii="Menlo" w:hAnsi="Menlo" w:cs="Menlo"/>
          <w:color w:val="F0C674"/>
          <w:sz w:val="18"/>
          <w:szCs w:val="18"/>
          <w:lang w:val="en-US"/>
        </w:rPr>
        <w:t>"message"</w:t>
      </w:r>
      <w:r w:rsidRPr="00A50A5F">
        <w:rPr>
          <w:rStyle w:val="line"/>
          <w:rFonts w:ascii="Menlo" w:hAnsi="Menlo" w:cs="Menlo"/>
          <w:color w:val="C5C8C6"/>
          <w:sz w:val="18"/>
          <w:szCs w:val="18"/>
          <w:lang w:val="en-US"/>
        </w:rPr>
        <w:t xml:space="preserve">: </w:t>
      </w:r>
      <w:r w:rsidRPr="00A50A5F">
        <w:rPr>
          <w:rStyle w:val="hljs-string"/>
          <w:rFonts w:ascii="Menlo" w:hAnsi="Menlo" w:cs="Menlo"/>
          <w:color w:val="B5BD68"/>
          <w:sz w:val="18"/>
          <w:szCs w:val="18"/>
          <w:lang w:val="en-US"/>
        </w:rPr>
        <w:t>"product no found."</w:t>
      </w:r>
      <w:r w:rsidRPr="00A50A5F">
        <w:rPr>
          <w:rFonts w:ascii="Menlo" w:hAnsi="Menlo" w:cs="Menlo"/>
          <w:color w:val="C5C8C6"/>
          <w:sz w:val="18"/>
          <w:szCs w:val="18"/>
          <w:lang w:val="en-US"/>
        </w:rPr>
        <w:t xml:space="preserve"> </w:t>
      </w:r>
      <w:r>
        <w:rPr>
          <w:rStyle w:val="line"/>
          <w:rFonts w:ascii="Menlo" w:hAnsi="Menlo" w:cs="Menlo"/>
          <w:color w:val="C5C8C6"/>
          <w:sz w:val="18"/>
          <w:szCs w:val="18"/>
        </w:rPr>
        <w:t>}</w:t>
      </w:r>
    </w:p>
    <w:p w14:paraId="169629F0" w14:textId="77777777" w:rsidR="00A50A5F" w:rsidRDefault="00A50A5F" w:rsidP="008D1F73">
      <w:pPr>
        <w:tabs>
          <w:tab w:val="left" w:pos="6667"/>
        </w:tabs>
        <w:rPr>
          <w:rStyle w:val="line"/>
          <w:rFonts w:ascii="Menlo" w:hAnsi="Menlo" w:cs="Menlo"/>
          <w:color w:val="C5C8C6"/>
          <w:sz w:val="18"/>
          <w:szCs w:val="18"/>
        </w:rPr>
      </w:pPr>
    </w:p>
    <w:p w14:paraId="5EE09D7D" w14:textId="77777777" w:rsidR="00A50A5F" w:rsidRDefault="00A50A5F" w:rsidP="008D1F73">
      <w:pPr>
        <w:tabs>
          <w:tab w:val="left" w:pos="6667"/>
        </w:tabs>
        <w:rPr>
          <w:lang w:val="en-US"/>
        </w:rPr>
      </w:pPr>
      <w:r>
        <w:rPr>
          <w:lang w:val="en-US"/>
        </w:rPr>
        <w:t xml:space="preserve">GET ALL ORDERS </w:t>
      </w:r>
      <w:r>
        <w:rPr>
          <w:noProof/>
          <w:lang w:val="en-US"/>
        </w:rPr>
        <w:drawing>
          <wp:inline distT="0" distB="0" distL="0" distR="0" wp14:anchorId="40E1DD39" wp14:editId="6F48938F">
            <wp:extent cx="5612130" cy="3037840"/>
            <wp:effectExtent l="0" t="0" r="1270" b="0"/>
            <wp:docPr id="20578065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06544" name="Picture 205780654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E4B5" w14:textId="77777777" w:rsidR="00A50A5F" w:rsidRDefault="00A50A5F" w:rsidP="008D1F73">
      <w:pPr>
        <w:tabs>
          <w:tab w:val="left" w:pos="6667"/>
        </w:tabs>
        <w:rPr>
          <w:lang w:val="en-US"/>
        </w:rPr>
      </w:pPr>
    </w:p>
    <w:p w14:paraId="073D12DF" w14:textId="38EF9831" w:rsidR="00A50A5F" w:rsidRDefault="00A50A5F" w:rsidP="008D1F73">
      <w:pPr>
        <w:tabs>
          <w:tab w:val="left" w:pos="6667"/>
        </w:tabs>
        <w:rPr>
          <w:lang w:val="en-US"/>
        </w:rPr>
      </w:pPr>
      <w:r>
        <w:rPr>
          <w:lang w:val="en-US"/>
        </w:rPr>
        <w:t>CREATE ORDER</w:t>
      </w:r>
    </w:p>
    <w:p w14:paraId="41C48EF7" w14:textId="6A06A42B" w:rsidR="00A50A5F" w:rsidRDefault="00A50A5F" w:rsidP="008D1F73">
      <w:pPr>
        <w:tabs>
          <w:tab w:val="left" w:pos="6667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AF4D2E2" wp14:editId="5AAE643E">
            <wp:extent cx="5612130" cy="3599815"/>
            <wp:effectExtent l="0" t="0" r="1270" b="0"/>
            <wp:docPr id="8602703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70351" name="Picture 86027035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A668" w14:textId="77777777" w:rsidR="00F84827" w:rsidRDefault="00F84827" w:rsidP="008D1F73">
      <w:pPr>
        <w:tabs>
          <w:tab w:val="left" w:pos="6667"/>
        </w:tabs>
        <w:rPr>
          <w:lang w:val="en-US"/>
        </w:rPr>
      </w:pPr>
    </w:p>
    <w:p w14:paraId="10B09A13" w14:textId="312A58BC" w:rsidR="00F84827" w:rsidRDefault="00F84827" w:rsidP="008D1F73">
      <w:pPr>
        <w:tabs>
          <w:tab w:val="left" w:pos="6667"/>
        </w:tabs>
        <w:rPr>
          <w:lang w:val="en-US"/>
        </w:rPr>
      </w:pPr>
      <w:r>
        <w:rPr>
          <w:lang w:val="en-US"/>
        </w:rPr>
        <w:t xml:space="preserve">GET ORDER BY ID </w:t>
      </w:r>
    </w:p>
    <w:p w14:paraId="629BD7BC" w14:textId="77777777" w:rsidR="00F84827" w:rsidRPr="00F84827" w:rsidRDefault="00F84827" w:rsidP="00F848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 w:eastAsia="en-US"/>
        </w:rPr>
      </w:pPr>
      <w:r w:rsidRPr="00F84827">
        <w:rPr>
          <w:rFonts w:ascii="Menlo" w:hAnsi="Menlo" w:cs="Menlo"/>
          <w:color w:val="6A9955"/>
          <w:sz w:val="18"/>
          <w:szCs w:val="18"/>
          <w:lang w:val="en-US"/>
        </w:rPr>
        <w:t>### Get Order by ID</w:t>
      </w:r>
    </w:p>
    <w:p w14:paraId="0FB029E8" w14:textId="77777777" w:rsidR="00F84827" w:rsidRPr="00F84827" w:rsidRDefault="00F84827" w:rsidP="00F848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F84827">
        <w:rPr>
          <w:rFonts w:ascii="Menlo" w:hAnsi="Menlo" w:cs="Menlo"/>
          <w:color w:val="C586C0"/>
          <w:sz w:val="18"/>
          <w:szCs w:val="18"/>
          <w:lang w:val="en-US"/>
        </w:rPr>
        <w:t>GET</w:t>
      </w:r>
      <w:r w:rsidRPr="00F84827">
        <w:rPr>
          <w:rFonts w:ascii="Menlo" w:hAnsi="Menlo" w:cs="Menlo"/>
          <w:color w:val="CCCCCC"/>
          <w:sz w:val="18"/>
          <w:szCs w:val="18"/>
          <w:lang w:val="en-US"/>
        </w:rPr>
        <w:t xml:space="preserve"> http://localhost:4000/api/orders/6810623631b5b97cff705fdd</w:t>
      </w:r>
    </w:p>
    <w:p w14:paraId="74445E41" w14:textId="77777777" w:rsidR="00F84827" w:rsidRPr="00F84827" w:rsidRDefault="00F84827" w:rsidP="00F848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F84827">
        <w:rPr>
          <w:rFonts w:ascii="Menlo" w:hAnsi="Menlo" w:cs="Menlo"/>
          <w:color w:val="569CD6"/>
          <w:sz w:val="18"/>
          <w:szCs w:val="18"/>
          <w:lang w:val="en-US"/>
        </w:rPr>
        <w:t>Authorization:</w:t>
      </w:r>
      <w:r w:rsidRPr="00F84827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F84827">
        <w:rPr>
          <w:rFonts w:ascii="Menlo" w:hAnsi="Menlo" w:cs="Menlo"/>
          <w:color w:val="CE9178"/>
          <w:sz w:val="18"/>
          <w:szCs w:val="18"/>
          <w:lang w:val="en-US"/>
        </w:rPr>
        <w:t>Bearer eyJhbGciOiJIUzI1NiIsInR5cCI6IkpXVCJ9.eyJ1c2VySWQiOiI2ODEwNTk0MTMxYjViOTdjZmY3MDVmNTQiLCJpYXQiOjE3NDU5MDI1MzYsImV4cCI6MTc0NTkwMjgzNn0.h3aCPYI7qaif-I0PRP1ayg7ptNjjbfRblPAgYmFOejw</w:t>
      </w:r>
    </w:p>
    <w:p w14:paraId="7DE0CD8F" w14:textId="77777777" w:rsidR="00F84827" w:rsidRPr="00F84827" w:rsidRDefault="00F84827" w:rsidP="00F8482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14:paraId="11C73C69" w14:textId="2867015F" w:rsidR="00F84827" w:rsidRDefault="00F84827" w:rsidP="008D1F73">
      <w:pPr>
        <w:tabs>
          <w:tab w:val="left" w:pos="6667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AC68F0" wp14:editId="1D2F7EF0">
            <wp:extent cx="4138565" cy="6292516"/>
            <wp:effectExtent l="0" t="0" r="1905" b="0"/>
            <wp:docPr id="3285229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22970" name="Picture 32852297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276" cy="63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CFF5" w14:textId="77777777" w:rsidR="00F84827" w:rsidRDefault="00F84827" w:rsidP="008D1F73">
      <w:pPr>
        <w:tabs>
          <w:tab w:val="left" w:pos="6667"/>
        </w:tabs>
        <w:rPr>
          <w:lang w:val="en-US"/>
        </w:rPr>
      </w:pPr>
    </w:p>
    <w:p w14:paraId="0D50B223" w14:textId="77777777" w:rsidR="00F84827" w:rsidRDefault="00F84827" w:rsidP="008D1F73">
      <w:pPr>
        <w:tabs>
          <w:tab w:val="left" w:pos="6667"/>
        </w:tabs>
        <w:rPr>
          <w:lang w:val="en-US"/>
        </w:rPr>
      </w:pPr>
    </w:p>
    <w:p w14:paraId="2CD18CDF" w14:textId="66210E53" w:rsidR="00F84827" w:rsidRPr="00F84827" w:rsidRDefault="00F84827" w:rsidP="008D1F73">
      <w:pPr>
        <w:tabs>
          <w:tab w:val="left" w:pos="6667"/>
        </w:tabs>
        <w:rPr>
          <w:lang w:val="es-ES"/>
        </w:rPr>
      </w:pPr>
      <w:r w:rsidRPr="00F84827">
        <w:rPr>
          <w:lang w:val="es-ES"/>
        </w:rPr>
        <w:t xml:space="preserve">En </w:t>
      </w:r>
      <w:proofErr w:type="spellStart"/>
      <w:r w:rsidRPr="00F84827">
        <w:rPr>
          <w:lang w:val="es-ES"/>
        </w:rPr>
        <w:t>conclusion</w:t>
      </w:r>
      <w:proofErr w:type="spellEnd"/>
      <w:r w:rsidRPr="00F84827">
        <w:rPr>
          <w:lang w:val="es-ES"/>
        </w:rPr>
        <w:t xml:space="preserve"> fue una </w:t>
      </w:r>
      <w:proofErr w:type="spellStart"/>
      <w:r w:rsidRPr="00F84827">
        <w:rPr>
          <w:lang w:val="es-ES"/>
        </w:rPr>
        <w:t>practica</w:t>
      </w:r>
      <w:proofErr w:type="spellEnd"/>
      <w:r w:rsidRPr="00F84827">
        <w:rPr>
          <w:lang w:val="es-ES"/>
        </w:rPr>
        <w:t xml:space="preserve"> comp</w:t>
      </w:r>
      <w:r>
        <w:rPr>
          <w:lang w:val="es-ES"/>
        </w:rPr>
        <w:t xml:space="preserve">licada para </w:t>
      </w:r>
      <w:proofErr w:type="spellStart"/>
      <w:r>
        <w:rPr>
          <w:lang w:val="es-ES"/>
        </w:rPr>
        <w:t>settear</w:t>
      </w:r>
      <w:proofErr w:type="spellEnd"/>
      <w:r>
        <w:rPr>
          <w:lang w:val="es-ES"/>
        </w:rPr>
        <w:t xml:space="preserve">, sin </w:t>
      </w:r>
      <w:proofErr w:type="gramStart"/>
      <w:r>
        <w:rPr>
          <w:lang w:val="es-ES"/>
        </w:rPr>
        <w:t>embargo</w:t>
      </w:r>
      <w:proofErr w:type="gramEnd"/>
      <w:r>
        <w:rPr>
          <w:lang w:val="es-ES"/>
        </w:rPr>
        <w:t xml:space="preserve"> pude comprender en su totalidad el funcionamiento de autenticación para hacer llamadas por API. Sin </w:t>
      </w:r>
      <w:proofErr w:type="gramStart"/>
      <w:r>
        <w:rPr>
          <w:lang w:val="es-ES"/>
        </w:rPr>
        <w:t>embargo</w:t>
      </w:r>
      <w:proofErr w:type="gramEnd"/>
      <w:r>
        <w:rPr>
          <w:lang w:val="es-ES"/>
        </w:rPr>
        <w:t xml:space="preserve"> no pude </w:t>
      </w:r>
      <w:proofErr w:type="spellStart"/>
      <w:r>
        <w:rPr>
          <w:lang w:val="es-ES"/>
        </w:rPr>
        <w:t>settear</w:t>
      </w:r>
      <w:proofErr w:type="spellEnd"/>
      <w:r>
        <w:rPr>
          <w:lang w:val="es-ES"/>
        </w:rPr>
        <w:t xml:space="preserve"> SWAGGER por un problema de </w:t>
      </w:r>
      <w:proofErr w:type="spellStart"/>
      <w:r>
        <w:rPr>
          <w:lang w:val="es-ES"/>
        </w:rPr>
        <w:t>urls</w:t>
      </w:r>
      <w:proofErr w:type="spellEnd"/>
      <w:r>
        <w:rPr>
          <w:lang w:val="es-ES"/>
        </w:rPr>
        <w:t xml:space="preserve"> por permisos en la </w:t>
      </w:r>
      <w:proofErr w:type="spellStart"/>
      <w:r>
        <w:rPr>
          <w:lang w:val="es-ES"/>
        </w:rPr>
        <w:t>mac</w:t>
      </w:r>
      <w:proofErr w:type="spellEnd"/>
      <w:r>
        <w:rPr>
          <w:lang w:val="es-ES"/>
        </w:rPr>
        <w:t xml:space="preserve">, pero lo decidí hacer con https y fue al igual una curva de aprendizaje. </w:t>
      </w:r>
    </w:p>
    <w:sectPr w:rsidR="00F84827" w:rsidRPr="00F84827" w:rsidSect="00DD4A03">
      <w:footerReference w:type="default" r:id="rId20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831D19" w14:textId="77777777" w:rsidR="00535AE1" w:rsidRDefault="00535AE1" w:rsidP="00F02569">
      <w:r>
        <w:separator/>
      </w:r>
    </w:p>
  </w:endnote>
  <w:endnote w:type="continuationSeparator" w:id="0">
    <w:p w14:paraId="47F253AA" w14:textId="77777777" w:rsidR="00535AE1" w:rsidRDefault="00535AE1" w:rsidP="00F025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0771E7" w14:textId="77777777" w:rsidR="003F2800" w:rsidRPr="00DD4A03" w:rsidRDefault="001D75F9" w:rsidP="00DD4A03">
    <w:pPr>
      <w:pStyle w:val="Footer"/>
      <w:tabs>
        <w:tab w:val="clear" w:pos="4419"/>
      </w:tabs>
      <w:rPr>
        <w:rFonts w:asciiTheme="minorHAnsi" w:hAnsiTheme="minorHAnsi" w:cstheme="minorHAnsi"/>
        <w:sz w:val="18"/>
        <w:szCs w:val="18"/>
      </w:rPr>
    </w:pPr>
    <w:r w:rsidRPr="00DF513B">
      <w:rPr>
        <w:rFonts w:asciiTheme="minorHAnsi" w:hAnsiTheme="minorHAnsi" w:cstheme="minorHAnsi"/>
        <w:noProof/>
        <w:sz w:val="18"/>
        <w:szCs w:val="18"/>
        <w:lang w:eastAsia="zh-CN"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07099F1B" wp14:editId="17299266">
              <wp:simplePos x="0" y="0"/>
              <wp:positionH relativeFrom="rightMargin">
                <wp:posOffset>-270867</wp:posOffset>
              </wp:positionH>
              <wp:positionV relativeFrom="bottomMargin">
                <wp:posOffset>160427</wp:posOffset>
              </wp:positionV>
              <wp:extent cx="502920" cy="389255"/>
              <wp:effectExtent l="0" t="0" r="0" b="42545"/>
              <wp:wrapSquare wrapText="bothSides"/>
              <wp:docPr id="40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" cy="389255"/>
                      </a:xfrm>
                      <a:prstGeom prst="rect">
                        <a:avLst/>
                      </a:prstGeom>
                      <a:noFill/>
                      <a:ln w="38100">
                        <a:noFill/>
                      </a:ln>
                      <a:effectLst>
                        <a:outerShdw blurRad="50800" dist="50800" dir="5400000" algn="ctr" rotWithShape="0">
                          <a:srgbClr val="000000">
                            <a:alpha val="16000"/>
                          </a:srgb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B082A9F" w14:textId="77777777" w:rsidR="00DF513B" w:rsidRPr="001D75F9" w:rsidRDefault="00DF513B">
                          <w:pPr>
                            <w:jc w:val="right"/>
                            <w:rPr>
                              <w:color w:val="000000" w:themeColor="text1"/>
                              <w14:shadow w14:blurRad="50800" w14:dist="50800" w14:dir="5400000" w14:sx="0" w14:sy="0" w14:kx="0" w14:ky="0" w14:algn="ctr">
                                <w14:schemeClr w14:val="bg1"/>
                              </w14:shadow>
                              <w14:reflection w14:blurRad="0" w14:stA="100000" w14:stPos="0" w14:endA="0" w14:endPos="0" w14:dist="0" w14:dir="0" w14:fadeDir="0" w14:sx="0" w14:sy="0" w14:kx="0" w14:ky="0" w14:algn="b"/>
                            </w:rPr>
                          </w:pPr>
                          <w:r w:rsidRPr="001D75F9">
                            <w:rPr>
                              <w:color w:val="000000" w:themeColor="text1"/>
                              <w14:shadow w14:blurRad="50800" w14:dist="50800" w14:dir="5400000" w14:sx="0" w14:sy="0" w14:kx="0" w14:ky="0" w14:algn="ctr">
                                <w14:schemeClr w14:val="bg1"/>
                              </w14:shadow>
                              <w14:reflection w14:blurRad="0" w14:stA="100000" w14:stPos="0" w14:endA="0" w14:endPos="0" w14:dist="0" w14:dir="0" w14:fadeDir="0" w14:sx="0" w14:sy="0" w14:kx="0" w14:ky="0" w14:algn="b"/>
                            </w:rPr>
                            <w:fldChar w:fldCharType="begin"/>
                          </w:r>
                          <w:r w:rsidRPr="001D75F9">
                            <w:rPr>
                              <w:color w:val="000000" w:themeColor="text1"/>
                              <w14:shadow w14:blurRad="50800" w14:dist="50800" w14:dir="5400000" w14:sx="0" w14:sy="0" w14:kx="0" w14:ky="0" w14:algn="ctr">
                                <w14:schemeClr w14:val="bg1"/>
                              </w14:shadow>
                              <w14:reflection w14:blurRad="0" w14:stA="100000" w14:stPos="0" w14:endA="0" w14:endPos="0" w14:dist="0" w14:dir="0" w14:fadeDir="0" w14:sx="0" w14:sy="0" w14:kx="0" w14:ky="0" w14:algn="b"/>
                            </w:rPr>
                            <w:instrText xml:space="preserve"> PAGE   \* MERGEFORMAT </w:instrText>
                          </w:r>
                          <w:r w:rsidRPr="001D75F9">
                            <w:rPr>
                              <w:color w:val="000000" w:themeColor="text1"/>
                              <w14:shadow w14:blurRad="50800" w14:dist="50800" w14:dir="5400000" w14:sx="0" w14:sy="0" w14:kx="0" w14:ky="0" w14:algn="ctr">
                                <w14:schemeClr w14:val="bg1"/>
                              </w14:shadow>
                              <w14:reflection w14:blurRad="0" w14:stA="100000" w14:stPos="0" w14:endA="0" w14:endPos="0" w14:dist="0" w14:dir="0" w14:fadeDir="0" w14:sx="0" w14:sy="0" w14:kx="0" w14:ky="0" w14:algn="b"/>
                            </w:rPr>
                            <w:fldChar w:fldCharType="separate"/>
                          </w:r>
                          <w:r w:rsidRPr="001D75F9">
                            <w:rPr>
                              <w:noProof/>
                              <w:color w:val="000000" w:themeColor="text1"/>
                              <w14:shadow w14:blurRad="50800" w14:dist="50800" w14:dir="5400000" w14:sx="0" w14:sy="0" w14:kx="0" w14:ky="0" w14:algn="ctr">
                                <w14:schemeClr w14:val="bg1"/>
                              </w14:shadow>
                              <w14:reflection w14:blurRad="0" w14:stA="100000" w14:stPos="0" w14:endA="0" w14:endPos="0" w14:dist="0" w14:dir="0" w14:fadeDir="0" w14:sx="0" w14:sy="0" w14:kx="0" w14:ky="0" w14:algn="b"/>
                            </w:rPr>
                            <w:t>2</w:t>
                          </w:r>
                          <w:r w:rsidRPr="001D75F9">
                            <w:rPr>
                              <w:noProof/>
                              <w:color w:val="000000" w:themeColor="text1"/>
                              <w14:shadow w14:blurRad="50800" w14:dist="50800" w14:dir="5400000" w14:sx="0" w14:sy="0" w14:kx="0" w14:ky="0" w14:algn="ctr">
                                <w14:schemeClr w14:val="bg1"/>
                              </w14:shadow>
                              <w14:reflection w14:blurRad="0" w14:stA="100000" w14:stPos="0" w14:endA="0" w14:endPos="0" w14:dist="0" w14:dir="0" w14:fadeDir="0" w14:sx="0" w14:sy="0" w14:kx="0" w14:ky="0" w14:algn="b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7099F1B" id="Rectangle 6" o:spid="_x0000_s1026" style="position:absolute;margin-left:-21.35pt;margin-top:12.65pt;width:39.6pt;height:30.65pt;z-index:25166131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" filled="f" stroked="f" strokeweight="3pt">
              <v:shadow on="t" color="black" opacity="10485f" offset="0,4pt"/>
              <v:textbox>
                <w:txbxContent>
                  <w:p w14:paraId="4B082A9F" w14:textId="77777777" w:rsidR="00DF513B" w:rsidRPr="001D75F9" w:rsidRDefault="00DF513B">
                    <w:pPr>
                      <w:jc w:val="right"/>
                      <w:rPr>
                        <w:color w:val="000000" w:themeColor="text1"/>
                        <w14:shadow w14:blurRad="50800" w14:dist="50800" w14:dir="5400000" w14:sx="0" w14:sy="0" w14:kx="0" w14:ky="0" w14:algn="ctr">
                          <w14:schemeClr w14:val="bg1"/>
                        </w14:shadow>
                        <w14:reflection w14:blurRad="0" w14:stA="100000" w14:stPos="0" w14:endA="0" w14:endPos="0" w14:dist="0" w14:dir="0" w14:fadeDir="0" w14:sx="0" w14:sy="0" w14:kx="0" w14:ky="0" w14:algn="b"/>
                      </w:rPr>
                    </w:pPr>
                    <w:r w:rsidRPr="001D75F9">
                      <w:rPr>
                        <w:color w:val="000000" w:themeColor="text1"/>
                        <w14:shadow w14:blurRad="50800" w14:dist="50800" w14:dir="5400000" w14:sx="0" w14:sy="0" w14:kx="0" w14:ky="0" w14:algn="ctr">
                          <w14:schemeClr w14:val="bg1"/>
                        </w14:shadow>
                        <w14:reflection w14:blurRad="0" w14:stA="100000" w14:stPos="0" w14:endA="0" w14:endPos="0" w14:dist="0" w14:dir="0" w14:fadeDir="0" w14:sx="0" w14:sy="0" w14:kx="0" w14:ky="0" w14:algn="b"/>
                      </w:rPr>
                      <w:fldChar w:fldCharType="begin"/>
                    </w:r>
                    <w:r w:rsidRPr="001D75F9">
                      <w:rPr>
                        <w:color w:val="000000" w:themeColor="text1"/>
                        <w14:shadow w14:blurRad="50800" w14:dist="50800" w14:dir="5400000" w14:sx="0" w14:sy="0" w14:kx="0" w14:ky="0" w14:algn="ctr">
                          <w14:schemeClr w14:val="bg1"/>
                        </w14:shadow>
                        <w14:reflection w14:blurRad="0" w14:stA="100000" w14:stPos="0" w14:endA="0" w14:endPos="0" w14:dist="0" w14:dir="0" w14:fadeDir="0" w14:sx="0" w14:sy="0" w14:kx="0" w14:ky="0" w14:algn="b"/>
                      </w:rPr>
                      <w:instrText xml:space="preserve"> PAGE   \* MERGEFORMAT </w:instrText>
                    </w:r>
                    <w:r w:rsidRPr="001D75F9">
                      <w:rPr>
                        <w:color w:val="000000" w:themeColor="text1"/>
                        <w14:shadow w14:blurRad="50800" w14:dist="50800" w14:dir="5400000" w14:sx="0" w14:sy="0" w14:kx="0" w14:ky="0" w14:algn="ctr">
                          <w14:schemeClr w14:val="bg1"/>
                        </w14:shadow>
                        <w14:reflection w14:blurRad="0" w14:stA="100000" w14:stPos="0" w14:endA="0" w14:endPos="0" w14:dist="0" w14:dir="0" w14:fadeDir="0" w14:sx="0" w14:sy="0" w14:kx="0" w14:ky="0" w14:algn="b"/>
                      </w:rPr>
                      <w:fldChar w:fldCharType="separate"/>
                    </w:r>
                    <w:r w:rsidRPr="001D75F9">
                      <w:rPr>
                        <w:noProof/>
                        <w:color w:val="000000" w:themeColor="text1"/>
                        <w14:shadow w14:blurRad="50800" w14:dist="50800" w14:dir="5400000" w14:sx="0" w14:sy="0" w14:kx="0" w14:ky="0" w14:algn="ctr">
                          <w14:schemeClr w14:val="bg1"/>
                        </w14:shadow>
                        <w14:reflection w14:blurRad="0" w14:stA="100000" w14:stPos="0" w14:endA="0" w14:endPos="0" w14:dist="0" w14:dir="0" w14:fadeDir="0" w14:sx="0" w14:sy="0" w14:kx="0" w14:ky="0" w14:algn="b"/>
                      </w:rPr>
                      <w:t>2</w:t>
                    </w:r>
                    <w:r w:rsidRPr="001D75F9">
                      <w:rPr>
                        <w:noProof/>
                        <w:color w:val="000000" w:themeColor="text1"/>
                        <w14:shadow w14:blurRad="50800" w14:dist="50800" w14:dir="5400000" w14:sx="0" w14:sy="0" w14:kx="0" w14:ky="0" w14:algn="ctr">
                          <w14:schemeClr w14:val="bg1"/>
                        </w14:shadow>
                        <w14:reflection w14:blurRad="0" w14:stA="100000" w14:stPos="0" w14:endA="0" w14:endPos="0" w14:dist="0" w14:dir="0" w14:fadeDir="0" w14:sx="0" w14:sy="0" w14:kx="0" w14:ky="0" w14:algn="b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 w:rsidRPr="00DF513B">
      <w:rPr>
        <w:rFonts w:asciiTheme="minorHAnsi" w:hAnsiTheme="minorHAnsi" w:cstheme="minorHAnsi"/>
        <w:noProof/>
        <w:color w:val="808080" w:themeColor="background1" w:themeShade="80"/>
        <w:sz w:val="18"/>
        <w:szCs w:val="18"/>
        <w:lang w:eastAsia="zh-CN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30E20063" wp14:editId="6935ABAE">
              <wp:simplePos x="0" y="0"/>
              <wp:positionH relativeFrom="margin">
                <wp:posOffset>8890</wp:posOffset>
              </wp:positionH>
              <wp:positionV relativeFrom="bottomMargin">
                <wp:posOffset>231775</wp:posOffset>
              </wp:positionV>
              <wp:extent cx="5753100" cy="320040"/>
              <wp:effectExtent l="0" t="0" r="0" b="0"/>
              <wp:wrapSquare wrapText="bothSides"/>
              <wp:docPr id="37" name="Group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3100" cy="320040"/>
                        <a:chOff x="19050" y="0"/>
                        <a:chExt cx="5943600" cy="324586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19050" y="4297"/>
                          <a:ext cx="5803287" cy="3202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F75F79" w14:textId="77777777" w:rsidR="00DF513B" w:rsidRPr="001D75F9" w:rsidRDefault="001D75F9" w:rsidP="001D75F9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D75F9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fldChar w:fldCharType="begin"/>
                            </w:r>
                            <w:r w:rsidRPr="001D75F9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instrText xml:space="preserve"> USERNAME  \* MERGEFORMAT </w:instrText>
                            </w:r>
                            <w:r w:rsidRPr="001D75F9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fldChar w:fldCharType="separate"/>
                            </w:r>
                            <w:r w:rsidR="000B3DBD">
                              <w:rPr>
                                <w:noProof/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Axel Jaramillo</w:t>
                            </w:r>
                            <w:r w:rsidRPr="001D75F9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0E20063" id="Group 5" o:spid="_x0000_s1027" style="position:absolute;margin-left:.7pt;margin-top:18.25pt;width:453pt;height:25.2pt;z-index:251660288;mso-wrap-distance-left:0;mso-wrap-distance-right:0;mso-position-horizontal-relative:margin;mso-position-vertical-relative:bottom-margin-area;mso-width-relative:margin;mso-height-relative:margin" coordorigin="190" coordsize="59436,32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">
              <v:rect id="Rectangle 38" o:spid="_x0000_s1028" style="position:absolute;left:190;width:59436;height:1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&#13;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9" type="#_x0000_t202" style="position:absolute;left:190;top:42;width:58033;height:3203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" filled="f" stroked="f" strokeweight=".5pt">
                <v:textbox inset=",,,0">
                  <w:txbxContent>
                    <w:p w14:paraId="2EF75F79" w14:textId="77777777" w:rsidR="00DF513B" w:rsidRPr="001D75F9" w:rsidRDefault="001D75F9" w:rsidP="001D75F9">
                      <w:pP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D75F9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fldChar w:fldCharType="begin"/>
                      </w:r>
                      <w:r w:rsidRPr="001D75F9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instrText xml:space="preserve"> USERNAME  \* MERGEFORMAT </w:instrText>
                      </w:r>
                      <w:r w:rsidRPr="001D75F9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fldChar w:fldCharType="separate"/>
                      </w:r>
                      <w:r w:rsidR="000B3DBD">
                        <w:rPr>
                          <w:noProof/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Axel Jaramillo</w:t>
                      </w:r>
                      <w:r w:rsidRPr="001D75F9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fldChar w:fldCharType="end"/>
                      </w: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BC687C" w14:textId="77777777" w:rsidR="00535AE1" w:rsidRDefault="00535AE1" w:rsidP="00F02569">
      <w:r>
        <w:separator/>
      </w:r>
    </w:p>
  </w:footnote>
  <w:footnote w:type="continuationSeparator" w:id="0">
    <w:p w14:paraId="1541E40C" w14:textId="77777777" w:rsidR="00535AE1" w:rsidRDefault="00535AE1" w:rsidP="00F0256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DBD"/>
    <w:rsid w:val="000552CD"/>
    <w:rsid w:val="000B3DBD"/>
    <w:rsid w:val="00102832"/>
    <w:rsid w:val="00124FD5"/>
    <w:rsid w:val="00157EF1"/>
    <w:rsid w:val="001A6E86"/>
    <w:rsid w:val="001D75F9"/>
    <w:rsid w:val="001E5A6A"/>
    <w:rsid w:val="00205B4E"/>
    <w:rsid w:val="0021075A"/>
    <w:rsid w:val="00286FC7"/>
    <w:rsid w:val="002D1D83"/>
    <w:rsid w:val="002F2AE2"/>
    <w:rsid w:val="0032418D"/>
    <w:rsid w:val="00371230"/>
    <w:rsid w:val="003E1C5B"/>
    <w:rsid w:val="003F2800"/>
    <w:rsid w:val="004172B0"/>
    <w:rsid w:val="0049186D"/>
    <w:rsid w:val="004A7FF1"/>
    <w:rsid w:val="00535AE1"/>
    <w:rsid w:val="005B3D10"/>
    <w:rsid w:val="005B71B4"/>
    <w:rsid w:val="005D5A7F"/>
    <w:rsid w:val="0069751E"/>
    <w:rsid w:val="007236B3"/>
    <w:rsid w:val="00762111"/>
    <w:rsid w:val="00767B7F"/>
    <w:rsid w:val="00797CF1"/>
    <w:rsid w:val="00877C5A"/>
    <w:rsid w:val="008A7803"/>
    <w:rsid w:val="008D1F73"/>
    <w:rsid w:val="00902A8B"/>
    <w:rsid w:val="00955ECF"/>
    <w:rsid w:val="009E3FF6"/>
    <w:rsid w:val="00A27568"/>
    <w:rsid w:val="00A50A5F"/>
    <w:rsid w:val="00AA1A03"/>
    <w:rsid w:val="00B043B6"/>
    <w:rsid w:val="00B144C5"/>
    <w:rsid w:val="00B152FA"/>
    <w:rsid w:val="00B7219B"/>
    <w:rsid w:val="00BD7C89"/>
    <w:rsid w:val="00C1440B"/>
    <w:rsid w:val="00C24B17"/>
    <w:rsid w:val="00C36B55"/>
    <w:rsid w:val="00C47F6E"/>
    <w:rsid w:val="00C5089E"/>
    <w:rsid w:val="00C5734E"/>
    <w:rsid w:val="00C75A7C"/>
    <w:rsid w:val="00C9290B"/>
    <w:rsid w:val="00CD346C"/>
    <w:rsid w:val="00D007D9"/>
    <w:rsid w:val="00D70012"/>
    <w:rsid w:val="00D71A71"/>
    <w:rsid w:val="00D75F29"/>
    <w:rsid w:val="00DD4A03"/>
    <w:rsid w:val="00DF513B"/>
    <w:rsid w:val="00DF7129"/>
    <w:rsid w:val="00E12302"/>
    <w:rsid w:val="00E4448C"/>
    <w:rsid w:val="00E72D4B"/>
    <w:rsid w:val="00ED25B0"/>
    <w:rsid w:val="00F02569"/>
    <w:rsid w:val="00F62F77"/>
    <w:rsid w:val="00F84827"/>
    <w:rsid w:val="00FD7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3A0488"/>
  <w15:chartTrackingRefBased/>
  <w15:docId w15:val="{205BFCEB-BA67-D341-A810-245ED8E01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imes nw rm"/>
    <w:qFormat/>
    <w:rsid w:val="00C9290B"/>
    <w:rPr>
      <w:rFonts w:ascii="Times New Roman" w:eastAsia="Times New Roman" w:hAnsi="Times New Roman" w:cs="Times New Roman"/>
      <w:lang w:eastAsia="es-MX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4A0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075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4A0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D4A0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D4A0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D4A03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DD4A03"/>
    <w:pPr>
      <w:spacing w:before="120" w:after="120" w:line="360" w:lineRule="auto"/>
    </w:pPr>
    <w:rPr>
      <w:szCs w:val="21"/>
      <w:lang w:val="es-ES"/>
    </w:rPr>
  </w:style>
  <w:style w:type="character" w:customStyle="1" w:styleId="sc-iidyiz">
    <w:name w:val="sc-iidyiz"/>
    <w:basedOn w:val="DefaultParagraphFont"/>
    <w:rsid w:val="00D75F2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7E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7EF1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textlayer--absolute">
    <w:name w:val="textlayer--absolute"/>
    <w:basedOn w:val="DefaultParagraphFont"/>
    <w:rsid w:val="00157EF1"/>
  </w:style>
  <w:style w:type="paragraph" w:styleId="Header">
    <w:name w:val="header"/>
    <w:basedOn w:val="Normal"/>
    <w:link w:val="HeaderChar"/>
    <w:uiPriority w:val="99"/>
    <w:unhideWhenUsed/>
    <w:rsid w:val="00F02569"/>
    <w:pPr>
      <w:tabs>
        <w:tab w:val="center" w:pos="4419"/>
        <w:tab w:val="right" w:pos="8838"/>
      </w:tabs>
    </w:pPr>
    <w:rPr>
      <w:rFonts w:eastAsiaTheme="minorHAnsi" w:cstheme="minorBidi"/>
      <w:sz w:val="22"/>
      <w:szCs w:val="22"/>
      <w:lang w:val="es-E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F02569"/>
    <w:rPr>
      <w:rFonts w:ascii="Times New Roman" w:hAnsi="Times New Roman"/>
      <w:sz w:val="22"/>
      <w:szCs w:val="22"/>
      <w:lang w:val="es-ES"/>
    </w:rPr>
  </w:style>
  <w:style w:type="paragraph" w:styleId="Footer">
    <w:name w:val="footer"/>
    <w:basedOn w:val="Normal"/>
    <w:link w:val="FooterChar"/>
    <w:uiPriority w:val="99"/>
    <w:unhideWhenUsed/>
    <w:rsid w:val="00F02569"/>
    <w:pPr>
      <w:tabs>
        <w:tab w:val="center" w:pos="4419"/>
        <w:tab w:val="right" w:pos="8838"/>
      </w:tabs>
    </w:pPr>
    <w:rPr>
      <w:rFonts w:eastAsiaTheme="minorHAnsi" w:cstheme="minorBidi"/>
      <w:sz w:val="22"/>
      <w:szCs w:val="22"/>
      <w:lang w:val="es-E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02569"/>
    <w:rPr>
      <w:rFonts w:ascii="Times New Roman" w:hAnsi="Times New Roman"/>
      <w:sz w:val="22"/>
      <w:szCs w:val="22"/>
      <w:lang w:val="es-ES"/>
    </w:rPr>
  </w:style>
  <w:style w:type="character" w:styleId="Hyperlink">
    <w:name w:val="Hyperlink"/>
    <w:basedOn w:val="DefaultParagraphFont"/>
    <w:uiPriority w:val="99"/>
    <w:unhideWhenUsed/>
    <w:rsid w:val="00F62F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2F7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21075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MX"/>
    </w:rPr>
  </w:style>
  <w:style w:type="character" w:customStyle="1" w:styleId="Heading1Char">
    <w:name w:val="Heading 1 Char"/>
    <w:basedOn w:val="DefaultParagraphFont"/>
    <w:link w:val="Heading1"/>
    <w:uiPriority w:val="9"/>
    <w:rsid w:val="00DD4A0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character" w:customStyle="1" w:styleId="Heading3Char">
    <w:name w:val="Heading 3 Char"/>
    <w:basedOn w:val="DefaultParagraphFont"/>
    <w:link w:val="Heading3"/>
    <w:uiPriority w:val="9"/>
    <w:rsid w:val="00DD4A03"/>
    <w:rPr>
      <w:rFonts w:asciiTheme="majorHAnsi" w:eastAsiaTheme="majorEastAsia" w:hAnsiTheme="majorHAnsi" w:cstheme="majorBidi"/>
      <w:color w:val="1F3763" w:themeColor="accent1" w:themeShade="7F"/>
      <w:lang w:eastAsia="es-MX"/>
    </w:rPr>
  </w:style>
  <w:style w:type="character" w:customStyle="1" w:styleId="Heading4Char">
    <w:name w:val="Heading 4 Char"/>
    <w:basedOn w:val="DefaultParagraphFont"/>
    <w:link w:val="Heading4"/>
    <w:uiPriority w:val="9"/>
    <w:rsid w:val="00DD4A03"/>
    <w:rPr>
      <w:rFonts w:asciiTheme="majorHAnsi" w:eastAsiaTheme="majorEastAsia" w:hAnsiTheme="majorHAnsi" w:cstheme="majorBidi"/>
      <w:i/>
      <w:iCs/>
      <w:color w:val="2F5496" w:themeColor="accent1" w:themeShade="BF"/>
      <w:lang w:eastAsia="es-MX"/>
    </w:rPr>
  </w:style>
  <w:style w:type="character" w:customStyle="1" w:styleId="Heading5Char">
    <w:name w:val="Heading 5 Char"/>
    <w:basedOn w:val="DefaultParagraphFont"/>
    <w:link w:val="Heading5"/>
    <w:uiPriority w:val="9"/>
    <w:rsid w:val="00DD4A03"/>
    <w:rPr>
      <w:rFonts w:asciiTheme="majorHAnsi" w:eastAsiaTheme="majorEastAsia" w:hAnsiTheme="majorHAnsi" w:cstheme="majorBidi"/>
      <w:color w:val="2F5496" w:themeColor="accent1" w:themeShade="BF"/>
      <w:lang w:eastAsia="es-MX"/>
    </w:rPr>
  </w:style>
  <w:style w:type="character" w:customStyle="1" w:styleId="Heading6Char">
    <w:name w:val="Heading 6 Char"/>
    <w:basedOn w:val="DefaultParagraphFont"/>
    <w:link w:val="Heading6"/>
    <w:uiPriority w:val="9"/>
    <w:rsid w:val="00DD4A03"/>
    <w:rPr>
      <w:rFonts w:asciiTheme="majorHAnsi" w:eastAsiaTheme="majorEastAsia" w:hAnsiTheme="majorHAnsi" w:cstheme="majorBidi"/>
      <w:color w:val="1F3763" w:themeColor="accent1" w:themeShade="7F"/>
      <w:lang w:eastAsia="es-MX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4A03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D4A03"/>
    <w:rPr>
      <w:rFonts w:eastAsiaTheme="minorEastAsia"/>
      <w:color w:val="5A5A5A" w:themeColor="text1" w:themeTint="A5"/>
      <w:spacing w:val="15"/>
      <w:sz w:val="22"/>
      <w:szCs w:val="22"/>
      <w:lang w:eastAsia="es-MX"/>
    </w:rPr>
  </w:style>
  <w:style w:type="character" w:styleId="HTMLCode">
    <w:name w:val="HTML Code"/>
    <w:basedOn w:val="DefaultParagraphFont"/>
    <w:uiPriority w:val="99"/>
    <w:semiHidden/>
    <w:unhideWhenUsed/>
    <w:rsid w:val="00A50A5F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A50A5F"/>
  </w:style>
  <w:style w:type="character" w:customStyle="1" w:styleId="hljs-number">
    <w:name w:val="hljs-number"/>
    <w:basedOn w:val="DefaultParagraphFont"/>
    <w:rsid w:val="00A50A5F"/>
  </w:style>
  <w:style w:type="character" w:customStyle="1" w:styleId="hljs-attribute">
    <w:name w:val="hljs-attribute"/>
    <w:basedOn w:val="DefaultParagraphFont"/>
    <w:rsid w:val="00A50A5F"/>
  </w:style>
  <w:style w:type="character" w:customStyle="1" w:styleId="hljs-attr">
    <w:name w:val="hljs-attr"/>
    <w:basedOn w:val="DefaultParagraphFont"/>
    <w:rsid w:val="00A50A5F"/>
  </w:style>
  <w:style w:type="character" w:customStyle="1" w:styleId="hljs-string">
    <w:name w:val="hljs-string"/>
    <w:basedOn w:val="DefaultParagraphFont"/>
    <w:rsid w:val="00A50A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6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9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9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2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8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9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32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1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30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4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76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4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6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57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1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5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9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4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73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8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3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7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2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2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1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7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4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4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8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1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3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32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8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3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26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xeljaramillo/Library/Group%20Containers/UBF8T346G9.Office/User%20Content.localized/Templates.localized/ITESO_Template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ITESO_Template.dotx</Template>
  <TotalTime>9</TotalTime>
  <Pages>9</Pages>
  <Words>626</Words>
  <Characters>3574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4192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 Jaramillo</dc:creator>
  <cp:keywords/>
  <dc:description/>
  <cp:lastModifiedBy>axel enrique cabrera jaramillo</cp:lastModifiedBy>
  <cp:revision>1</cp:revision>
  <dcterms:created xsi:type="dcterms:W3CDTF">2025-04-29T05:19:00Z</dcterms:created>
  <dcterms:modified xsi:type="dcterms:W3CDTF">2025-04-29T05:44:00Z</dcterms:modified>
  <cp:category/>
</cp:coreProperties>
</file>